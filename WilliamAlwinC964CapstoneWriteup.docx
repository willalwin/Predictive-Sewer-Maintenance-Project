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D6C4B" w14:textId="0522882D" w:rsidR="00C6554A" w:rsidRPr="008B5277" w:rsidRDefault="006762B2"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8CEDABA" wp14:editId="0D3D651E">
            <wp:extent cx="5486400" cy="3360420"/>
            <wp:effectExtent l="0" t="0" r="0" b="0"/>
            <wp:docPr id="1" name="Picture 1" descr="A close up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holegraphic.jpg"/>
                    <pic:cNvPicPr/>
                  </pic:nvPicPr>
                  <pic:blipFill>
                    <a:blip r:embed="rId8">
                      <a:extLst>
                        <a:ext uri="{28A0092B-C50C-407E-A947-70E740481C1C}">
                          <a14:useLocalDpi xmlns:a14="http://schemas.microsoft.com/office/drawing/2010/main" val="0"/>
                        </a:ext>
                      </a:extLst>
                    </a:blip>
                    <a:stretch>
                      <a:fillRect/>
                    </a:stretch>
                  </pic:blipFill>
                  <pic:spPr>
                    <a:xfrm>
                      <a:off x="0" y="0"/>
                      <a:ext cx="5486400" cy="3360420"/>
                    </a:xfrm>
                    <a:prstGeom prst="rect">
                      <a:avLst/>
                    </a:prstGeom>
                  </pic:spPr>
                </pic:pic>
              </a:graphicData>
            </a:graphic>
          </wp:inline>
        </w:drawing>
      </w:r>
    </w:p>
    <w:bookmarkEnd w:id="0"/>
    <w:bookmarkEnd w:id="1"/>
    <w:bookmarkEnd w:id="2"/>
    <w:bookmarkEnd w:id="3"/>
    <w:bookmarkEnd w:id="4"/>
    <w:p w14:paraId="33F05269" w14:textId="638CC0FE" w:rsidR="00C6554A" w:rsidRDefault="00A7161E" w:rsidP="00C6554A">
      <w:pPr>
        <w:pStyle w:val="Title"/>
      </w:pPr>
      <w:r>
        <w:t>Washoe County</w:t>
      </w:r>
      <w:r w:rsidR="000913E3">
        <w:t xml:space="preserve"> </w:t>
      </w:r>
      <w:r w:rsidR="00C746B6">
        <w:t>Predictive Maintenance Pro</w:t>
      </w:r>
      <w:r w:rsidR="000913E3">
        <w:t>gram</w:t>
      </w:r>
    </w:p>
    <w:p w14:paraId="259665D4" w14:textId="7F4544B6" w:rsidR="00C6554A" w:rsidRPr="00D5413C" w:rsidRDefault="00C746B6" w:rsidP="00C6554A">
      <w:pPr>
        <w:pStyle w:val="Subtitle"/>
      </w:pPr>
      <w:r>
        <w:t>Capstone project</w:t>
      </w:r>
    </w:p>
    <w:p w14:paraId="3010C8A1" w14:textId="3EB1145A" w:rsidR="00C6554A" w:rsidRPr="00C35ADB" w:rsidRDefault="00C746B6" w:rsidP="00C35ADB">
      <w:pPr>
        <w:pStyle w:val="ContactInfo"/>
      </w:pPr>
      <w:r w:rsidRPr="00370CC6">
        <w:rPr>
          <w:sz w:val="24"/>
          <w:szCs w:val="24"/>
        </w:rPr>
        <w:t>William Alwin</w:t>
      </w:r>
      <w:r w:rsidR="00C6554A" w:rsidRPr="00370CC6">
        <w:rPr>
          <w:sz w:val="24"/>
          <w:szCs w:val="24"/>
        </w:rPr>
        <w:t xml:space="preserve"> | </w:t>
      </w:r>
      <w:r w:rsidRPr="00370CC6">
        <w:rPr>
          <w:sz w:val="24"/>
          <w:szCs w:val="24"/>
        </w:rPr>
        <w:t>C994</w:t>
      </w:r>
      <w:r w:rsidR="00C6554A" w:rsidRPr="00370CC6">
        <w:rPr>
          <w:sz w:val="24"/>
          <w:szCs w:val="24"/>
        </w:rPr>
        <w:t xml:space="preserve"> | </w:t>
      </w:r>
      <w:r w:rsidRPr="00370CC6">
        <w:rPr>
          <w:sz w:val="24"/>
          <w:szCs w:val="24"/>
        </w:rPr>
        <w:t>02/23/2020</w:t>
      </w:r>
      <w:r w:rsidR="00C6554A" w:rsidRPr="00370CC6">
        <w:rPr>
          <w:sz w:val="24"/>
          <w:szCs w:val="24"/>
        </w:rPr>
        <w:br w:type="page"/>
      </w:r>
    </w:p>
    <w:bookmarkStart w:id="5" w:name="_Toc33712881" w:displacedByCustomXml="next"/>
    <w:sdt>
      <w:sdtPr>
        <w:id w:val="761717453"/>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055C5574" w14:textId="6BAE3EFB" w:rsidR="00C35ADB" w:rsidRDefault="00C35ADB">
          <w:pPr>
            <w:pStyle w:val="TOCHeading"/>
          </w:pPr>
          <w:r>
            <w:t>Table of Contents</w:t>
          </w:r>
        </w:p>
        <w:p w14:paraId="2B68CA70" w14:textId="618F9239" w:rsidR="00C35ADB" w:rsidRDefault="00C35ADB">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33730230" w:history="1">
            <w:r w:rsidRPr="00BE0B56">
              <w:rPr>
                <w:rStyle w:val="Hyperlink"/>
                <w:noProof/>
              </w:rPr>
              <w:t>Project Proposal (Part A)</w:t>
            </w:r>
            <w:r>
              <w:rPr>
                <w:noProof/>
                <w:webHidden/>
              </w:rPr>
              <w:tab/>
            </w:r>
            <w:r>
              <w:rPr>
                <w:noProof/>
                <w:webHidden/>
              </w:rPr>
              <w:fldChar w:fldCharType="begin"/>
            </w:r>
            <w:r>
              <w:rPr>
                <w:noProof/>
                <w:webHidden/>
              </w:rPr>
              <w:instrText xml:space="preserve"> PAGEREF _Toc33730230 \h </w:instrText>
            </w:r>
            <w:r>
              <w:rPr>
                <w:noProof/>
                <w:webHidden/>
              </w:rPr>
            </w:r>
            <w:r>
              <w:rPr>
                <w:noProof/>
                <w:webHidden/>
              </w:rPr>
              <w:fldChar w:fldCharType="separate"/>
            </w:r>
            <w:r w:rsidR="00821DAB">
              <w:rPr>
                <w:noProof/>
                <w:webHidden/>
              </w:rPr>
              <w:t>2</w:t>
            </w:r>
            <w:r>
              <w:rPr>
                <w:noProof/>
                <w:webHidden/>
              </w:rPr>
              <w:fldChar w:fldCharType="end"/>
            </w:r>
          </w:hyperlink>
        </w:p>
        <w:p w14:paraId="6E2AE7E7" w14:textId="27032E5C" w:rsidR="00C35ADB" w:rsidRDefault="00C35ADB">
          <w:pPr>
            <w:pStyle w:val="TOC3"/>
            <w:tabs>
              <w:tab w:val="right" w:leader="dot" w:pos="8630"/>
            </w:tabs>
            <w:rPr>
              <w:rFonts w:eastAsiaTheme="minorEastAsia"/>
              <w:noProof/>
              <w:color w:val="auto"/>
            </w:rPr>
          </w:pPr>
          <w:hyperlink w:anchor="_Toc33730231" w:history="1">
            <w:r w:rsidRPr="00BE0B56">
              <w:rPr>
                <w:rStyle w:val="Hyperlink"/>
                <w:noProof/>
              </w:rPr>
              <w:t>Summary of the Problem</w:t>
            </w:r>
            <w:r>
              <w:rPr>
                <w:noProof/>
                <w:webHidden/>
              </w:rPr>
              <w:tab/>
            </w:r>
            <w:r>
              <w:rPr>
                <w:noProof/>
                <w:webHidden/>
              </w:rPr>
              <w:fldChar w:fldCharType="begin"/>
            </w:r>
            <w:r>
              <w:rPr>
                <w:noProof/>
                <w:webHidden/>
              </w:rPr>
              <w:instrText xml:space="preserve"> PAGEREF _Toc33730231 \h </w:instrText>
            </w:r>
            <w:r>
              <w:rPr>
                <w:noProof/>
                <w:webHidden/>
              </w:rPr>
            </w:r>
            <w:r>
              <w:rPr>
                <w:noProof/>
                <w:webHidden/>
              </w:rPr>
              <w:fldChar w:fldCharType="separate"/>
            </w:r>
            <w:r w:rsidR="00821DAB">
              <w:rPr>
                <w:noProof/>
                <w:webHidden/>
              </w:rPr>
              <w:t>2</w:t>
            </w:r>
            <w:r>
              <w:rPr>
                <w:noProof/>
                <w:webHidden/>
              </w:rPr>
              <w:fldChar w:fldCharType="end"/>
            </w:r>
          </w:hyperlink>
        </w:p>
        <w:p w14:paraId="7F0F721D" w14:textId="2FFEA3F8" w:rsidR="00C35ADB" w:rsidRDefault="00C35ADB">
          <w:pPr>
            <w:pStyle w:val="TOC3"/>
            <w:tabs>
              <w:tab w:val="right" w:leader="dot" w:pos="8630"/>
            </w:tabs>
            <w:rPr>
              <w:rFonts w:eastAsiaTheme="minorEastAsia"/>
              <w:noProof/>
              <w:color w:val="auto"/>
            </w:rPr>
          </w:pPr>
          <w:hyperlink w:anchor="_Toc33730232" w:history="1">
            <w:r w:rsidRPr="00BE0B56">
              <w:rPr>
                <w:rStyle w:val="Hyperlink"/>
                <w:noProof/>
              </w:rPr>
              <w:t>Application Benefits</w:t>
            </w:r>
            <w:r>
              <w:rPr>
                <w:noProof/>
                <w:webHidden/>
              </w:rPr>
              <w:tab/>
            </w:r>
            <w:r>
              <w:rPr>
                <w:noProof/>
                <w:webHidden/>
              </w:rPr>
              <w:fldChar w:fldCharType="begin"/>
            </w:r>
            <w:r>
              <w:rPr>
                <w:noProof/>
                <w:webHidden/>
              </w:rPr>
              <w:instrText xml:space="preserve"> PAGEREF _Toc33730232 \h </w:instrText>
            </w:r>
            <w:r>
              <w:rPr>
                <w:noProof/>
                <w:webHidden/>
              </w:rPr>
            </w:r>
            <w:r>
              <w:rPr>
                <w:noProof/>
                <w:webHidden/>
              </w:rPr>
              <w:fldChar w:fldCharType="separate"/>
            </w:r>
            <w:r w:rsidR="00821DAB">
              <w:rPr>
                <w:noProof/>
                <w:webHidden/>
              </w:rPr>
              <w:t>2</w:t>
            </w:r>
            <w:r>
              <w:rPr>
                <w:noProof/>
                <w:webHidden/>
              </w:rPr>
              <w:fldChar w:fldCharType="end"/>
            </w:r>
          </w:hyperlink>
        </w:p>
        <w:p w14:paraId="0E99C3A4" w14:textId="2F1EE205" w:rsidR="00C35ADB" w:rsidRDefault="00C35ADB">
          <w:pPr>
            <w:pStyle w:val="TOC3"/>
            <w:tabs>
              <w:tab w:val="right" w:leader="dot" w:pos="8630"/>
            </w:tabs>
            <w:rPr>
              <w:rFonts w:eastAsiaTheme="minorEastAsia"/>
              <w:noProof/>
              <w:color w:val="auto"/>
            </w:rPr>
          </w:pPr>
          <w:hyperlink w:anchor="_Toc33730233" w:history="1">
            <w:r w:rsidRPr="00BE0B56">
              <w:rPr>
                <w:rStyle w:val="Hyperlink"/>
                <w:noProof/>
              </w:rPr>
              <w:t>Data Product</w:t>
            </w:r>
            <w:r>
              <w:rPr>
                <w:noProof/>
                <w:webHidden/>
              </w:rPr>
              <w:tab/>
            </w:r>
            <w:r>
              <w:rPr>
                <w:noProof/>
                <w:webHidden/>
              </w:rPr>
              <w:fldChar w:fldCharType="begin"/>
            </w:r>
            <w:r>
              <w:rPr>
                <w:noProof/>
                <w:webHidden/>
              </w:rPr>
              <w:instrText xml:space="preserve"> PAGEREF _Toc33730233 \h </w:instrText>
            </w:r>
            <w:r>
              <w:rPr>
                <w:noProof/>
                <w:webHidden/>
              </w:rPr>
            </w:r>
            <w:r>
              <w:rPr>
                <w:noProof/>
                <w:webHidden/>
              </w:rPr>
              <w:fldChar w:fldCharType="separate"/>
            </w:r>
            <w:r w:rsidR="00821DAB">
              <w:rPr>
                <w:noProof/>
                <w:webHidden/>
              </w:rPr>
              <w:t>3</w:t>
            </w:r>
            <w:r>
              <w:rPr>
                <w:noProof/>
                <w:webHidden/>
              </w:rPr>
              <w:fldChar w:fldCharType="end"/>
            </w:r>
          </w:hyperlink>
        </w:p>
        <w:p w14:paraId="3BF31CDB" w14:textId="5CC0D2E5" w:rsidR="00C35ADB" w:rsidRDefault="00C35ADB">
          <w:pPr>
            <w:pStyle w:val="TOC3"/>
            <w:tabs>
              <w:tab w:val="right" w:leader="dot" w:pos="8630"/>
            </w:tabs>
            <w:rPr>
              <w:rFonts w:eastAsiaTheme="minorEastAsia"/>
              <w:noProof/>
              <w:color w:val="auto"/>
            </w:rPr>
          </w:pPr>
          <w:hyperlink w:anchor="_Toc33730234" w:history="1">
            <w:r w:rsidRPr="00BE0B56">
              <w:rPr>
                <w:rStyle w:val="Hyperlink"/>
                <w:noProof/>
              </w:rPr>
              <w:t>Data Description</w:t>
            </w:r>
            <w:r>
              <w:rPr>
                <w:noProof/>
                <w:webHidden/>
              </w:rPr>
              <w:tab/>
            </w:r>
            <w:r>
              <w:rPr>
                <w:noProof/>
                <w:webHidden/>
              </w:rPr>
              <w:fldChar w:fldCharType="begin"/>
            </w:r>
            <w:r>
              <w:rPr>
                <w:noProof/>
                <w:webHidden/>
              </w:rPr>
              <w:instrText xml:space="preserve"> PAGEREF _Toc33730234 \h </w:instrText>
            </w:r>
            <w:r>
              <w:rPr>
                <w:noProof/>
                <w:webHidden/>
              </w:rPr>
            </w:r>
            <w:r>
              <w:rPr>
                <w:noProof/>
                <w:webHidden/>
              </w:rPr>
              <w:fldChar w:fldCharType="separate"/>
            </w:r>
            <w:r w:rsidR="00821DAB">
              <w:rPr>
                <w:noProof/>
                <w:webHidden/>
              </w:rPr>
              <w:t>3</w:t>
            </w:r>
            <w:r>
              <w:rPr>
                <w:noProof/>
                <w:webHidden/>
              </w:rPr>
              <w:fldChar w:fldCharType="end"/>
            </w:r>
          </w:hyperlink>
        </w:p>
        <w:p w14:paraId="78A6D2D3" w14:textId="57B10933" w:rsidR="00C35ADB" w:rsidRDefault="00C35ADB">
          <w:pPr>
            <w:pStyle w:val="TOC3"/>
            <w:tabs>
              <w:tab w:val="right" w:leader="dot" w:pos="8630"/>
            </w:tabs>
            <w:rPr>
              <w:rFonts w:eastAsiaTheme="minorEastAsia"/>
              <w:noProof/>
              <w:color w:val="auto"/>
            </w:rPr>
          </w:pPr>
          <w:hyperlink w:anchor="_Toc33730235" w:history="1">
            <w:r w:rsidRPr="00BE0B56">
              <w:rPr>
                <w:rStyle w:val="Hyperlink"/>
                <w:noProof/>
              </w:rPr>
              <w:t>Objectives and Hypotheses</w:t>
            </w:r>
            <w:r>
              <w:rPr>
                <w:noProof/>
                <w:webHidden/>
              </w:rPr>
              <w:tab/>
            </w:r>
            <w:r>
              <w:rPr>
                <w:noProof/>
                <w:webHidden/>
              </w:rPr>
              <w:fldChar w:fldCharType="begin"/>
            </w:r>
            <w:r>
              <w:rPr>
                <w:noProof/>
                <w:webHidden/>
              </w:rPr>
              <w:instrText xml:space="preserve"> PAGEREF _Toc33730235 \h </w:instrText>
            </w:r>
            <w:r>
              <w:rPr>
                <w:noProof/>
                <w:webHidden/>
              </w:rPr>
            </w:r>
            <w:r>
              <w:rPr>
                <w:noProof/>
                <w:webHidden/>
              </w:rPr>
              <w:fldChar w:fldCharType="separate"/>
            </w:r>
            <w:r w:rsidR="00821DAB">
              <w:rPr>
                <w:noProof/>
                <w:webHidden/>
              </w:rPr>
              <w:t>3</w:t>
            </w:r>
            <w:r>
              <w:rPr>
                <w:noProof/>
                <w:webHidden/>
              </w:rPr>
              <w:fldChar w:fldCharType="end"/>
            </w:r>
          </w:hyperlink>
        </w:p>
        <w:p w14:paraId="32F2DD9E" w14:textId="40E5BED2" w:rsidR="00C35ADB" w:rsidRDefault="00C35ADB">
          <w:pPr>
            <w:pStyle w:val="TOC3"/>
            <w:tabs>
              <w:tab w:val="right" w:leader="dot" w:pos="8630"/>
            </w:tabs>
            <w:rPr>
              <w:rFonts w:eastAsiaTheme="minorEastAsia"/>
              <w:noProof/>
              <w:color w:val="auto"/>
            </w:rPr>
          </w:pPr>
          <w:hyperlink w:anchor="_Toc33730236" w:history="1">
            <w:r w:rsidRPr="00BE0B56">
              <w:rPr>
                <w:rStyle w:val="Hyperlink"/>
                <w:noProof/>
              </w:rPr>
              <w:t>Project Methodology</w:t>
            </w:r>
            <w:r>
              <w:rPr>
                <w:noProof/>
                <w:webHidden/>
              </w:rPr>
              <w:tab/>
            </w:r>
            <w:r>
              <w:rPr>
                <w:noProof/>
                <w:webHidden/>
              </w:rPr>
              <w:fldChar w:fldCharType="begin"/>
            </w:r>
            <w:r>
              <w:rPr>
                <w:noProof/>
                <w:webHidden/>
              </w:rPr>
              <w:instrText xml:space="preserve"> PAGEREF _Toc33730236 \h </w:instrText>
            </w:r>
            <w:r>
              <w:rPr>
                <w:noProof/>
                <w:webHidden/>
              </w:rPr>
            </w:r>
            <w:r>
              <w:rPr>
                <w:noProof/>
                <w:webHidden/>
              </w:rPr>
              <w:fldChar w:fldCharType="separate"/>
            </w:r>
            <w:r w:rsidR="00821DAB">
              <w:rPr>
                <w:noProof/>
                <w:webHidden/>
              </w:rPr>
              <w:t>4</w:t>
            </w:r>
            <w:r>
              <w:rPr>
                <w:noProof/>
                <w:webHidden/>
              </w:rPr>
              <w:fldChar w:fldCharType="end"/>
            </w:r>
          </w:hyperlink>
        </w:p>
        <w:p w14:paraId="2A2CBEB5" w14:textId="61EE7C6F" w:rsidR="00C35ADB" w:rsidRDefault="00C35ADB">
          <w:pPr>
            <w:pStyle w:val="TOC3"/>
            <w:tabs>
              <w:tab w:val="right" w:leader="dot" w:pos="8630"/>
            </w:tabs>
            <w:rPr>
              <w:rFonts w:eastAsiaTheme="minorEastAsia"/>
              <w:noProof/>
              <w:color w:val="auto"/>
            </w:rPr>
          </w:pPr>
          <w:hyperlink w:anchor="_Toc33730237" w:history="1">
            <w:r w:rsidRPr="00BE0B56">
              <w:rPr>
                <w:rStyle w:val="Hyperlink"/>
                <w:noProof/>
              </w:rPr>
              <w:t>Funding Requirements</w:t>
            </w:r>
            <w:r>
              <w:rPr>
                <w:noProof/>
                <w:webHidden/>
              </w:rPr>
              <w:tab/>
            </w:r>
            <w:r>
              <w:rPr>
                <w:noProof/>
                <w:webHidden/>
              </w:rPr>
              <w:fldChar w:fldCharType="begin"/>
            </w:r>
            <w:r>
              <w:rPr>
                <w:noProof/>
                <w:webHidden/>
              </w:rPr>
              <w:instrText xml:space="preserve"> PAGEREF _Toc33730237 \h </w:instrText>
            </w:r>
            <w:r>
              <w:rPr>
                <w:noProof/>
                <w:webHidden/>
              </w:rPr>
            </w:r>
            <w:r>
              <w:rPr>
                <w:noProof/>
                <w:webHidden/>
              </w:rPr>
              <w:fldChar w:fldCharType="separate"/>
            </w:r>
            <w:r w:rsidR="00821DAB">
              <w:rPr>
                <w:noProof/>
                <w:webHidden/>
              </w:rPr>
              <w:t>5</w:t>
            </w:r>
            <w:r>
              <w:rPr>
                <w:noProof/>
                <w:webHidden/>
              </w:rPr>
              <w:fldChar w:fldCharType="end"/>
            </w:r>
          </w:hyperlink>
        </w:p>
        <w:p w14:paraId="119CE419" w14:textId="529FDB07" w:rsidR="00C35ADB" w:rsidRDefault="00C35ADB">
          <w:pPr>
            <w:pStyle w:val="TOC3"/>
            <w:tabs>
              <w:tab w:val="right" w:leader="dot" w:pos="8630"/>
            </w:tabs>
            <w:rPr>
              <w:rFonts w:eastAsiaTheme="minorEastAsia"/>
              <w:noProof/>
              <w:color w:val="auto"/>
            </w:rPr>
          </w:pPr>
          <w:hyperlink w:anchor="_Toc33730238" w:history="1">
            <w:r w:rsidRPr="00BE0B56">
              <w:rPr>
                <w:rStyle w:val="Hyperlink"/>
                <w:noProof/>
              </w:rPr>
              <w:t>Stakeholder Impact</w:t>
            </w:r>
            <w:r>
              <w:rPr>
                <w:noProof/>
                <w:webHidden/>
              </w:rPr>
              <w:tab/>
            </w:r>
            <w:r>
              <w:rPr>
                <w:noProof/>
                <w:webHidden/>
              </w:rPr>
              <w:fldChar w:fldCharType="begin"/>
            </w:r>
            <w:r>
              <w:rPr>
                <w:noProof/>
                <w:webHidden/>
              </w:rPr>
              <w:instrText xml:space="preserve"> PAGEREF _Toc33730238 \h </w:instrText>
            </w:r>
            <w:r>
              <w:rPr>
                <w:noProof/>
                <w:webHidden/>
              </w:rPr>
            </w:r>
            <w:r>
              <w:rPr>
                <w:noProof/>
                <w:webHidden/>
              </w:rPr>
              <w:fldChar w:fldCharType="separate"/>
            </w:r>
            <w:r w:rsidR="00821DAB">
              <w:rPr>
                <w:noProof/>
                <w:webHidden/>
              </w:rPr>
              <w:t>5</w:t>
            </w:r>
            <w:r>
              <w:rPr>
                <w:noProof/>
                <w:webHidden/>
              </w:rPr>
              <w:fldChar w:fldCharType="end"/>
            </w:r>
          </w:hyperlink>
        </w:p>
        <w:p w14:paraId="4AE74B5A" w14:textId="498C361E" w:rsidR="00C35ADB" w:rsidRDefault="00C35ADB">
          <w:pPr>
            <w:pStyle w:val="TOC3"/>
            <w:tabs>
              <w:tab w:val="right" w:leader="dot" w:pos="8630"/>
            </w:tabs>
            <w:rPr>
              <w:rFonts w:eastAsiaTheme="minorEastAsia"/>
              <w:noProof/>
              <w:color w:val="auto"/>
            </w:rPr>
          </w:pPr>
          <w:hyperlink w:anchor="_Toc33730239" w:history="1">
            <w:r w:rsidRPr="00BE0B56">
              <w:rPr>
                <w:rStyle w:val="Hyperlink"/>
                <w:noProof/>
              </w:rPr>
              <w:t>Ethical and Legal Considerations</w:t>
            </w:r>
            <w:r>
              <w:rPr>
                <w:noProof/>
                <w:webHidden/>
              </w:rPr>
              <w:tab/>
            </w:r>
            <w:r>
              <w:rPr>
                <w:noProof/>
                <w:webHidden/>
              </w:rPr>
              <w:fldChar w:fldCharType="begin"/>
            </w:r>
            <w:r>
              <w:rPr>
                <w:noProof/>
                <w:webHidden/>
              </w:rPr>
              <w:instrText xml:space="preserve"> PAGEREF _Toc33730239 \h </w:instrText>
            </w:r>
            <w:r>
              <w:rPr>
                <w:noProof/>
                <w:webHidden/>
              </w:rPr>
            </w:r>
            <w:r>
              <w:rPr>
                <w:noProof/>
                <w:webHidden/>
              </w:rPr>
              <w:fldChar w:fldCharType="separate"/>
            </w:r>
            <w:r w:rsidR="00821DAB">
              <w:rPr>
                <w:noProof/>
                <w:webHidden/>
              </w:rPr>
              <w:t>5</w:t>
            </w:r>
            <w:r>
              <w:rPr>
                <w:noProof/>
                <w:webHidden/>
              </w:rPr>
              <w:fldChar w:fldCharType="end"/>
            </w:r>
          </w:hyperlink>
        </w:p>
        <w:p w14:paraId="2642A559" w14:textId="0FD98994" w:rsidR="00C35ADB" w:rsidRDefault="00C35ADB">
          <w:pPr>
            <w:pStyle w:val="TOC3"/>
            <w:tabs>
              <w:tab w:val="right" w:leader="dot" w:pos="8630"/>
            </w:tabs>
            <w:rPr>
              <w:rFonts w:eastAsiaTheme="minorEastAsia"/>
              <w:noProof/>
              <w:color w:val="auto"/>
            </w:rPr>
          </w:pPr>
          <w:hyperlink w:anchor="_Toc33730240" w:history="1">
            <w:r w:rsidRPr="00BE0B56">
              <w:rPr>
                <w:rStyle w:val="Hyperlink"/>
                <w:noProof/>
              </w:rPr>
              <w:t>Relevant Expertise</w:t>
            </w:r>
            <w:r>
              <w:rPr>
                <w:noProof/>
                <w:webHidden/>
              </w:rPr>
              <w:tab/>
            </w:r>
            <w:r>
              <w:rPr>
                <w:noProof/>
                <w:webHidden/>
              </w:rPr>
              <w:fldChar w:fldCharType="begin"/>
            </w:r>
            <w:r>
              <w:rPr>
                <w:noProof/>
                <w:webHidden/>
              </w:rPr>
              <w:instrText xml:space="preserve"> PAGEREF _Toc33730240 \h </w:instrText>
            </w:r>
            <w:r>
              <w:rPr>
                <w:noProof/>
                <w:webHidden/>
              </w:rPr>
            </w:r>
            <w:r>
              <w:rPr>
                <w:noProof/>
                <w:webHidden/>
              </w:rPr>
              <w:fldChar w:fldCharType="separate"/>
            </w:r>
            <w:r w:rsidR="00821DAB">
              <w:rPr>
                <w:noProof/>
                <w:webHidden/>
              </w:rPr>
              <w:t>5</w:t>
            </w:r>
            <w:r>
              <w:rPr>
                <w:noProof/>
                <w:webHidden/>
              </w:rPr>
              <w:fldChar w:fldCharType="end"/>
            </w:r>
          </w:hyperlink>
        </w:p>
        <w:p w14:paraId="65CDFF27" w14:textId="671F29EF" w:rsidR="00C35ADB" w:rsidRDefault="00C35ADB">
          <w:pPr>
            <w:pStyle w:val="TOC1"/>
            <w:tabs>
              <w:tab w:val="right" w:leader="dot" w:pos="8630"/>
            </w:tabs>
            <w:rPr>
              <w:rFonts w:eastAsiaTheme="minorEastAsia"/>
              <w:noProof/>
              <w:color w:val="auto"/>
            </w:rPr>
          </w:pPr>
          <w:hyperlink w:anchor="_Toc33730241" w:history="1">
            <w:r w:rsidRPr="00BE0B56">
              <w:rPr>
                <w:rStyle w:val="Hyperlink"/>
                <w:noProof/>
              </w:rPr>
              <w:t>Technical Proposal (Part B)</w:t>
            </w:r>
            <w:r>
              <w:rPr>
                <w:noProof/>
                <w:webHidden/>
              </w:rPr>
              <w:tab/>
            </w:r>
            <w:r>
              <w:rPr>
                <w:noProof/>
                <w:webHidden/>
              </w:rPr>
              <w:fldChar w:fldCharType="begin"/>
            </w:r>
            <w:r>
              <w:rPr>
                <w:noProof/>
                <w:webHidden/>
              </w:rPr>
              <w:instrText xml:space="preserve"> PAGEREF _Toc33730241 \h </w:instrText>
            </w:r>
            <w:r>
              <w:rPr>
                <w:noProof/>
                <w:webHidden/>
              </w:rPr>
            </w:r>
            <w:r>
              <w:rPr>
                <w:noProof/>
                <w:webHidden/>
              </w:rPr>
              <w:fldChar w:fldCharType="separate"/>
            </w:r>
            <w:r w:rsidR="00821DAB">
              <w:rPr>
                <w:noProof/>
                <w:webHidden/>
              </w:rPr>
              <w:t>6</w:t>
            </w:r>
            <w:r>
              <w:rPr>
                <w:noProof/>
                <w:webHidden/>
              </w:rPr>
              <w:fldChar w:fldCharType="end"/>
            </w:r>
          </w:hyperlink>
        </w:p>
        <w:p w14:paraId="2AC2615F" w14:textId="493E8B37" w:rsidR="00C35ADB" w:rsidRDefault="00C35ADB">
          <w:pPr>
            <w:pStyle w:val="TOC3"/>
            <w:tabs>
              <w:tab w:val="right" w:leader="dot" w:pos="8630"/>
            </w:tabs>
            <w:rPr>
              <w:rFonts w:eastAsiaTheme="minorEastAsia"/>
              <w:noProof/>
              <w:color w:val="auto"/>
            </w:rPr>
          </w:pPr>
          <w:hyperlink w:anchor="_Toc33730242" w:history="1">
            <w:r w:rsidRPr="00BE0B56">
              <w:rPr>
                <w:rStyle w:val="Hyperlink"/>
                <w:noProof/>
              </w:rPr>
              <w:t>Problem Statement</w:t>
            </w:r>
            <w:r>
              <w:rPr>
                <w:noProof/>
                <w:webHidden/>
              </w:rPr>
              <w:tab/>
            </w:r>
            <w:r>
              <w:rPr>
                <w:noProof/>
                <w:webHidden/>
              </w:rPr>
              <w:fldChar w:fldCharType="begin"/>
            </w:r>
            <w:r>
              <w:rPr>
                <w:noProof/>
                <w:webHidden/>
              </w:rPr>
              <w:instrText xml:space="preserve"> PAGEREF _Toc33730242 \h </w:instrText>
            </w:r>
            <w:r>
              <w:rPr>
                <w:noProof/>
                <w:webHidden/>
              </w:rPr>
            </w:r>
            <w:r>
              <w:rPr>
                <w:noProof/>
                <w:webHidden/>
              </w:rPr>
              <w:fldChar w:fldCharType="separate"/>
            </w:r>
            <w:r w:rsidR="00821DAB">
              <w:rPr>
                <w:noProof/>
                <w:webHidden/>
              </w:rPr>
              <w:t>6</w:t>
            </w:r>
            <w:r>
              <w:rPr>
                <w:noProof/>
                <w:webHidden/>
              </w:rPr>
              <w:fldChar w:fldCharType="end"/>
            </w:r>
          </w:hyperlink>
        </w:p>
        <w:p w14:paraId="7E1E4A0E" w14:textId="798EEA36" w:rsidR="00C35ADB" w:rsidRDefault="00C35ADB">
          <w:pPr>
            <w:pStyle w:val="TOC3"/>
            <w:tabs>
              <w:tab w:val="right" w:leader="dot" w:pos="8630"/>
            </w:tabs>
            <w:rPr>
              <w:rFonts w:eastAsiaTheme="minorEastAsia"/>
              <w:noProof/>
              <w:color w:val="auto"/>
            </w:rPr>
          </w:pPr>
          <w:hyperlink w:anchor="_Toc33730243" w:history="1">
            <w:r w:rsidRPr="00BE0B56">
              <w:rPr>
                <w:rStyle w:val="Hyperlink"/>
                <w:noProof/>
              </w:rPr>
              <w:t>Customer Summary</w:t>
            </w:r>
            <w:r>
              <w:rPr>
                <w:noProof/>
                <w:webHidden/>
              </w:rPr>
              <w:tab/>
            </w:r>
            <w:r>
              <w:rPr>
                <w:noProof/>
                <w:webHidden/>
              </w:rPr>
              <w:fldChar w:fldCharType="begin"/>
            </w:r>
            <w:r>
              <w:rPr>
                <w:noProof/>
                <w:webHidden/>
              </w:rPr>
              <w:instrText xml:space="preserve"> PAGEREF _Toc33730243 \h </w:instrText>
            </w:r>
            <w:r>
              <w:rPr>
                <w:noProof/>
                <w:webHidden/>
              </w:rPr>
            </w:r>
            <w:r>
              <w:rPr>
                <w:noProof/>
                <w:webHidden/>
              </w:rPr>
              <w:fldChar w:fldCharType="separate"/>
            </w:r>
            <w:r w:rsidR="00821DAB">
              <w:rPr>
                <w:noProof/>
                <w:webHidden/>
              </w:rPr>
              <w:t>6</w:t>
            </w:r>
            <w:r>
              <w:rPr>
                <w:noProof/>
                <w:webHidden/>
              </w:rPr>
              <w:fldChar w:fldCharType="end"/>
            </w:r>
          </w:hyperlink>
        </w:p>
        <w:p w14:paraId="6B0C0567" w14:textId="1ED54C6A" w:rsidR="00C35ADB" w:rsidRDefault="00C35ADB">
          <w:pPr>
            <w:pStyle w:val="TOC3"/>
            <w:tabs>
              <w:tab w:val="right" w:leader="dot" w:pos="8630"/>
            </w:tabs>
            <w:rPr>
              <w:rFonts w:eastAsiaTheme="minorEastAsia"/>
              <w:noProof/>
              <w:color w:val="auto"/>
            </w:rPr>
          </w:pPr>
          <w:hyperlink w:anchor="_Toc33730244" w:history="1">
            <w:r w:rsidRPr="00BE0B56">
              <w:rPr>
                <w:rStyle w:val="Hyperlink"/>
                <w:noProof/>
              </w:rPr>
              <w:t>Current Product Summary</w:t>
            </w:r>
            <w:r>
              <w:rPr>
                <w:noProof/>
                <w:webHidden/>
              </w:rPr>
              <w:tab/>
            </w:r>
            <w:r>
              <w:rPr>
                <w:noProof/>
                <w:webHidden/>
              </w:rPr>
              <w:fldChar w:fldCharType="begin"/>
            </w:r>
            <w:r>
              <w:rPr>
                <w:noProof/>
                <w:webHidden/>
              </w:rPr>
              <w:instrText xml:space="preserve"> PAGEREF _Toc33730244 \h </w:instrText>
            </w:r>
            <w:r>
              <w:rPr>
                <w:noProof/>
                <w:webHidden/>
              </w:rPr>
            </w:r>
            <w:r>
              <w:rPr>
                <w:noProof/>
                <w:webHidden/>
              </w:rPr>
              <w:fldChar w:fldCharType="separate"/>
            </w:r>
            <w:r w:rsidR="00821DAB">
              <w:rPr>
                <w:noProof/>
                <w:webHidden/>
              </w:rPr>
              <w:t>6</w:t>
            </w:r>
            <w:r>
              <w:rPr>
                <w:noProof/>
                <w:webHidden/>
              </w:rPr>
              <w:fldChar w:fldCharType="end"/>
            </w:r>
          </w:hyperlink>
        </w:p>
        <w:p w14:paraId="4738263F" w14:textId="195233AA" w:rsidR="00C35ADB" w:rsidRDefault="00C35ADB">
          <w:pPr>
            <w:pStyle w:val="TOC3"/>
            <w:tabs>
              <w:tab w:val="right" w:leader="dot" w:pos="8630"/>
            </w:tabs>
            <w:rPr>
              <w:rFonts w:eastAsiaTheme="minorEastAsia"/>
              <w:noProof/>
              <w:color w:val="auto"/>
            </w:rPr>
          </w:pPr>
          <w:hyperlink w:anchor="_Toc33730245" w:history="1">
            <w:r w:rsidRPr="00BE0B56">
              <w:rPr>
                <w:rStyle w:val="Hyperlink"/>
                <w:noProof/>
              </w:rPr>
              <w:t>Data Needs</w:t>
            </w:r>
            <w:r>
              <w:rPr>
                <w:noProof/>
                <w:webHidden/>
              </w:rPr>
              <w:tab/>
            </w:r>
            <w:r>
              <w:rPr>
                <w:noProof/>
                <w:webHidden/>
              </w:rPr>
              <w:fldChar w:fldCharType="begin"/>
            </w:r>
            <w:r>
              <w:rPr>
                <w:noProof/>
                <w:webHidden/>
              </w:rPr>
              <w:instrText xml:space="preserve"> PAGEREF _Toc33730245 \h </w:instrText>
            </w:r>
            <w:r>
              <w:rPr>
                <w:noProof/>
                <w:webHidden/>
              </w:rPr>
            </w:r>
            <w:r>
              <w:rPr>
                <w:noProof/>
                <w:webHidden/>
              </w:rPr>
              <w:fldChar w:fldCharType="separate"/>
            </w:r>
            <w:r w:rsidR="00821DAB">
              <w:rPr>
                <w:noProof/>
                <w:webHidden/>
              </w:rPr>
              <w:t>6</w:t>
            </w:r>
            <w:r>
              <w:rPr>
                <w:noProof/>
                <w:webHidden/>
              </w:rPr>
              <w:fldChar w:fldCharType="end"/>
            </w:r>
          </w:hyperlink>
        </w:p>
        <w:p w14:paraId="50201308" w14:textId="42AA9E42" w:rsidR="00C35ADB" w:rsidRDefault="00C35ADB">
          <w:pPr>
            <w:pStyle w:val="TOC3"/>
            <w:tabs>
              <w:tab w:val="right" w:leader="dot" w:pos="8630"/>
            </w:tabs>
            <w:rPr>
              <w:rFonts w:eastAsiaTheme="minorEastAsia"/>
              <w:noProof/>
              <w:color w:val="auto"/>
            </w:rPr>
          </w:pPr>
          <w:hyperlink w:anchor="_Toc33730246" w:history="1">
            <w:r w:rsidRPr="00BE0B56">
              <w:rPr>
                <w:rStyle w:val="Hyperlink"/>
                <w:noProof/>
              </w:rPr>
              <w:t>Design Methodology</w:t>
            </w:r>
            <w:bookmarkStart w:id="6" w:name="_GoBack"/>
            <w:bookmarkEnd w:id="6"/>
            <w:r>
              <w:rPr>
                <w:noProof/>
                <w:webHidden/>
              </w:rPr>
              <w:tab/>
            </w:r>
            <w:r>
              <w:rPr>
                <w:noProof/>
                <w:webHidden/>
              </w:rPr>
              <w:fldChar w:fldCharType="begin"/>
            </w:r>
            <w:r>
              <w:rPr>
                <w:noProof/>
                <w:webHidden/>
              </w:rPr>
              <w:instrText xml:space="preserve"> PAGEREF _Toc33730246 \h </w:instrText>
            </w:r>
            <w:r>
              <w:rPr>
                <w:noProof/>
                <w:webHidden/>
              </w:rPr>
            </w:r>
            <w:r>
              <w:rPr>
                <w:noProof/>
                <w:webHidden/>
              </w:rPr>
              <w:fldChar w:fldCharType="separate"/>
            </w:r>
            <w:r w:rsidR="00821DAB">
              <w:rPr>
                <w:noProof/>
                <w:webHidden/>
              </w:rPr>
              <w:t>6</w:t>
            </w:r>
            <w:r>
              <w:rPr>
                <w:noProof/>
                <w:webHidden/>
              </w:rPr>
              <w:fldChar w:fldCharType="end"/>
            </w:r>
          </w:hyperlink>
        </w:p>
        <w:p w14:paraId="7986F311" w14:textId="053B0D7E" w:rsidR="00C35ADB" w:rsidRDefault="00C35ADB">
          <w:pPr>
            <w:pStyle w:val="TOC3"/>
            <w:tabs>
              <w:tab w:val="right" w:leader="dot" w:pos="8630"/>
            </w:tabs>
            <w:rPr>
              <w:rFonts w:eastAsiaTheme="minorEastAsia"/>
              <w:noProof/>
              <w:color w:val="auto"/>
            </w:rPr>
          </w:pPr>
          <w:hyperlink w:anchor="_Toc33730247" w:history="1">
            <w:r w:rsidRPr="00BE0B56">
              <w:rPr>
                <w:rStyle w:val="Hyperlink"/>
                <w:noProof/>
              </w:rPr>
              <w:t>Product Deliverables</w:t>
            </w:r>
            <w:r>
              <w:rPr>
                <w:noProof/>
                <w:webHidden/>
              </w:rPr>
              <w:tab/>
            </w:r>
            <w:r>
              <w:rPr>
                <w:noProof/>
                <w:webHidden/>
              </w:rPr>
              <w:fldChar w:fldCharType="begin"/>
            </w:r>
            <w:r>
              <w:rPr>
                <w:noProof/>
                <w:webHidden/>
              </w:rPr>
              <w:instrText xml:space="preserve"> PAGEREF _Toc33730247 \h </w:instrText>
            </w:r>
            <w:r>
              <w:rPr>
                <w:noProof/>
                <w:webHidden/>
              </w:rPr>
            </w:r>
            <w:r>
              <w:rPr>
                <w:noProof/>
                <w:webHidden/>
              </w:rPr>
              <w:fldChar w:fldCharType="separate"/>
            </w:r>
            <w:r w:rsidR="00821DAB">
              <w:rPr>
                <w:noProof/>
                <w:webHidden/>
              </w:rPr>
              <w:t>7</w:t>
            </w:r>
            <w:r>
              <w:rPr>
                <w:noProof/>
                <w:webHidden/>
              </w:rPr>
              <w:fldChar w:fldCharType="end"/>
            </w:r>
          </w:hyperlink>
        </w:p>
        <w:p w14:paraId="4927D939" w14:textId="0EC3067C" w:rsidR="00C35ADB" w:rsidRDefault="00C35ADB">
          <w:pPr>
            <w:pStyle w:val="TOC3"/>
            <w:tabs>
              <w:tab w:val="right" w:leader="dot" w:pos="8630"/>
            </w:tabs>
            <w:rPr>
              <w:rFonts w:eastAsiaTheme="minorEastAsia"/>
              <w:noProof/>
              <w:color w:val="auto"/>
            </w:rPr>
          </w:pPr>
          <w:hyperlink w:anchor="_Toc33730248" w:history="1">
            <w:r w:rsidRPr="00BE0B56">
              <w:rPr>
                <w:rStyle w:val="Hyperlink"/>
                <w:noProof/>
              </w:rPr>
              <w:t>Implementation Plan</w:t>
            </w:r>
            <w:r>
              <w:rPr>
                <w:noProof/>
                <w:webHidden/>
              </w:rPr>
              <w:tab/>
            </w:r>
            <w:r>
              <w:rPr>
                <w:noProof/>
                <w:webHidden/>
              </w:rPr>
              <w:fldChar w:fldCharType="begin"/>
            </w:r>
            <w:r>
              <w:rPr>
                <w:noProof/>
                <w:webHidden/>
              </w:rPr>
              <w:instrText xml:space="preserve"> PAGEREF _Toc33730248 \h </w:instrText>
            </w:r>
            <w:r>
              <w:rPr>
                <w:noProof/>
                <w:webHidden/>
              </w:rPr>
            </w:r>
            <w:r>
              <w:rPr>
                <w:noProof/>
                <w:webHidden/>
              </w:rPr>
              <w:fldChar w:fldCharType="separate"/>
            </w:r>
            <w:r w:rsidR="00821DAB">
              <w:rPr>
                <w:noProof/>
                <w:webHidden/>
              </w:rPr>
              <w:t>8</w:t>
            </w:r>
            <w:r>
              <w:rPr>
                <w:noProof/>
                <w:webHidden/>
              </w:rPr>
              <w:fldChar w:fldCharType="end"/>
            </w:r>
          </w:hyperlink>
        </w:p>
        <w:p w14:paraId="18C537E6" w14:textId="24ECF92D" w:rsidR="00C35ADB" w:rsidRDefault="00C35ADB">
          <w:pPr>
            <w:pStyle w:val="TOC3"/>
            <w:tabs>
              <w:tab w:val="right" w:leader="dot" w:pos="8630"/>
            </w:tabs>
            <w:rPr>
              <w:rFonts w:eastAsiaTheme="minorEastAsia"/>
              <w:noProof/>
              <w:color w:val="auto"/>
            </w:rPr>
          </w:pPr>
          <w:hyperlink w:anchor="_Toc33730249" w:history="1">
            <w:r w:rsidRPr="00BE0B56">
              <w:rPr>
                <w:rStyle w:val="Hyperlink"/>
                <w:noProof/>
              </w:rPr>
              <w:t>Validation Plan</w:t>
            </w:r>
            <w:r>
              <w:rPr>
                <w:noProof/>
                <w:webHidden/>
              </w:rPr>
              <w:tab/>
            </w:r>
            <w:r>
              <w:rPr>
                <w:noProof/>
                <w:webHidden/>
              </w:rPr>
              <w:fldChar w:fldCharType="begin"/>
            </w:r>
            <w:r>
              <w:rPr>
                <w:noProof/>
                <w:webHidden/>
              </w:rPr>
              <w:instrText xml:space="preserve"> PAGEREF _Toc33730249 \h </w:instrText>
            </w:r>
            <w:r>
              <w:rPr>
                <w:noProof/>
                <w:webHidden/>
              </w:rPr>
            </w:r>
            <w:r>
              <w:rPr>
                <w:noProof/>
                <w:webHidden/>
              </w:rPr>
              <w:fldChar w:fldCharType="separate"/>
            </w:r>
            <w:r w:rsidR="00821DAB">
              <w:rPr>
                <w:noProof/>
                <w:webHidden/>
              </w:rPr>
              <w:t>9</w:t>
            </w:r>
            <w:r>
              <w:rPr>
                <w:noProof/>
                <w:webHidden/>
              </w:rPr>
              <w:fldChar w:fldCharType="end"/>
            </w:r>
          </w:hyperlink>
        </w:p>
        <w:p w14:paraId="60FE4460" w14:textId="0E8AAB72" w:rsidR="00C35ADB" w:rsidRDefault="00C35ADB">
          <w:pPr>
            <w:pStyle w:val="TOC3"/>
            <w:tabs>
              <w:tab w:val="right" w:leader="dot" w:pos="8630"/>
            </w:tabs>
            <w:rPr>
              <w:rFonts w:eastAsiaTheme="minorEastAsia"/>
              <w:noProof/>
              <w:color w:val="auto"/>
            </w:rPr>
          </w:pPr>
          <w:hyperlink w:anchor="_Toc33730250" w:history="1">
            <w:r w:rsidRPr="00BE0B56">
              <w:rPr>
                <w:rStyle w:val="Hyperlink"/>
                <w:noProof/>
              </w:rPr>
              <w:t>Programming Environments Related Costs</w:t>
            </w:r>
            <w:r>
              <w:rPr>
                <w:noProof/>
                <w:webHidden/>
              </w:rPr>
              <w:tab/>
            </w:r>
            <w:r>
              <w:rPr>
                <w:noProof/>
                <w:webHidden/>
              </w:rPr>
              <w:fldChar w:fldCharType="begin"/>
            </w:r>
            <w:r>
              <w:rPr>
                <w:noProof/>
                <w:webHidden/>
              </w:rPr>
              <w:instrText xml:space="preserve"> PAGEREF _Toc33730250 \h </w:instrText>
            </w:r>
            <w:r>
              <w:rPr>
                <w:noProof/>
                <w:webHidden/>
              </w:rPr>
            </w:r>
            <w:r>
              <w:rPr>
                <w:noProof/>
                <w:webHidden/>
              </w:rPr>
              <w:fldChar w:fldCharType="separate"/>
            </w:r>
            <w:r w:rsidR="00821DAB">
              <w:rPr>
                <w:noProof/>
                <w:webHidden/>
              </w:rPr>
              <w:t>9</w:t>
            </w:r>
            <w:r>
              <w:rPr>
                <w:noProof/>
                <w:webHidden/>
              </w:rPr>
              <w:fldChar w:fldCharType="end"/>
            </w:r>
          </w:hyperlink>
        </w:p>
        <w:p w14:paraId="1591FE34" w14:textId="42905353" w:rsidR="00C35ADB" w:rsidRDefault="00C35ADB">
          <w:pPr>
            <w:pStyle w:val="TOC3"/>
            <w:tabs>
              <w:tab w:val="right" w:leader="dot" w:pos="8630"/>
            </w:tabs>
            <w:rPr>
              <w:rFonts w:eastAsiaTheme="minorEastAsia"/>
              <w:noProof/>
              <w:color w:val="auto"/>
            </w:rPr>
          </w:pPr>
          <w:hyperlink w:anchor="_Toc33730251" w:history="1">
            <w:r w:rsidRPr="00BE0B56">
              <w:rPr>
                <w:rStyle w:val="Hyperlink"/>
                <w:noProof/>
              </w:rPr>
              <w:t>Timeline and Milestones</w:t>
            </w:r>
            <w:r>
              <w:rPr>
                <w:noProof/>
                <w:webHidden/>
              </w:rPr>
              <w:tab/>
            </w:r>
            <w:r>
              <w:rPr>
                <w:noProof/>
                <w:webHidden/>
              </w:rPr>
              <w:fldChar w:fldCharType="begin"/>
            </w:r>
            <w:r>
              <w:rPr>
                <w:noProof/>
                <w:webHidden/>
              </w:rPr>
              <w:instrText xml:space="preserve"> PAGEREF _Toc33730251 \h </w:instrText>
            </w:r>
            <w:r>
              <w:rPr>
                <w:noProof/>
                <w:webHidden/>
              </w:rPr>
            </w:r>
            <w:r>
              <w:rPr>
                <w:noProof/>
                <w:webHidden/>
              </w:rPr>
              <w:fldChar w:fldCharType="separate"/>
            </w:r>
            <w:r w:rsidR="00821DAB">
              <w:rPr>
                <w:noProof/>
                <w:webHidden/>
              </w:rPr>
              <w:t>10</w:t>
            </w:r>
            <w:r>
              <w:rPr>
                <w:noProof/>
                <w:webHidden/>
              </w:rPr>
              <w:fldChar w:fldCharType="end"/>
            </w:r>
          </w:hyperlink>
        </w:p>
        <w:p w14:paraId="1CD1D6E0" w14:textId="7329826C" w:rsidR="00C35ADB" w:rsidRDefault="00C35ADB">
          <w:pPr>
            <w:pStyle w:val="TOC1"/>
            <w:tabs>
              <w:tab w:val="right" w:leader="dot" w:pos="8630"/>
            </w:tabs>
            <w:rPr>
              <w:rFonts w:eastAsiaTheme="minorEastAsia"/>
              <w:noProof/>
              <w:color w:val="auto"/>
            </w:rPr>
          </w:pPr>
          <w:hyperlink w:anchor="_Toc33730252" w:history="1">
            <w:r w:rsidRPr="00BE0B56">
              <w:rPr>
                <w:rStyle w:val="Hyperlink"/>
                <w:noProof/>
              </w:rPr>
              <w:t>Postproduction Report (Part D)</w:t>
            </w:r>
            <w:r>
              <w:rPr>
                <w:noProof/>
                <w:webHidden/>
              </w:rPr>
              <w:tab/>
            </w:r>
            <w:r>
              <w:rPr>
                <w:noProof/>
                <w:webHidden/>
              </w:rPr>
              <w:fldChar w:fldCharType="begin"/>
            </w:r>
            <w:r>
              <w:rPr>
                <w:noProof/>
                <w:webHidden/>
              </w:rPr>
              <w:instrText xml:space="preserve"> PAGEREF _Toc33730252 \h </w:instrText>
            </w:r>
            <w:r>
              <w:rPr>
                <w:noProof/>
                <w:webHidden/>
              </w:rPr>
            </w:r>
            <w:r>
              <w:rPr>
                <w:noProof/>
                <w:webHidden/>
              </w:rPr>
              <w:fldChar w:fldCharType="separate"/>
            </w:r>
            <w:r w:rsidR="00821DAB">
              <w:rPr>
                <w:noProof/>
                <w:webHidden/>
              </w:rPr>
              <w:t>10</w:t>
            </w:r>
            <w:r>
              <w:rPr>
                <w:noProof/>
                <w:webHidden/>
              </w:rPr>
              <w:fldChar w:fldCharType="end"/>
            </w:r>
          </w:hyperlink>
        </w:p>
        <w:p w14:paraId="392D1BE1" w14:textId="58D278F7" w:rsidR="00C35ADB" w:rsidRDefault="00C35ADB">
          <w:pPr>
            <w:pStyle w:val="TOC3"/>
            <w:tabs>
              <w:tab w:val="right" w:leader="dot" w:pos="8630"/>
            </w:tabs>
            <w:rPr>
              <w:rFonts w:eastAsiaTheme="minorEastAsia"/>
              <w:noProof/>
              <w:color w:val="auto"/>
            </w:rPr>
          </w:pPr>
          <w:hyperlink w:anchor="_Toc33730253" w:history="1">
            <w:r w:rsidRPr="00BE0B56">
              <w:rPr>
                <w:rStyle w:val="Hyperlink"/>
                <w:noProof/>
              </w:rPr>
              <w:t>Business Vision Document</w:t>
            </w:r>
            <w:r>
              <w:rPr>
                <w:noProof/>
                <w:webHidden/>
              </w:rPr>
              <w:tab/>
            </w:r>
            <w:r>
              <w:rPr>
                <w:noProof/>
                <w:webHidden/>
              </w:rPr>
              <w:fldChar w:fldCharType="begin"/>
            </w:r>
            <w:r>
              <w:rPr>
                <w:noProof/>
                <w:webHidden/>
              </w:rPr>
              <w:instrText xml:space="preserve"> PAGEREF _Toc33730253 \h </w:instrText>
            </w:r>
            <w:r>
              <w:rPr>
                <w:noProof/>
                <w:webHidden/>
              </w:rPr>
            </w:r>
            <w:r>
              <w:rPr>
                <w:noProof/>
                <w:webHidden/>
              </w:rPr>
              <w:fldChar w:fldCharType="separate"/>
            </w:r>
            <w:r w:rsidR="00821DAB">
              <w:rPr>
                <w:noProof/>
                <w:webHidden/>
              </w:rPr>
              <w:t>10</w:t>
            </w:r>
            <w:r>
              <w:rPr>
                <w:noProof/>
                <w:webHidden/>
              </w:rPr>
              <w:fldChar w:fldCharType="end"/>
            </w:r>
          </w:hyperlink>
        </w:p>
        <w:p w14:paraId="12934BAD" w14:textId="0F7DDED2" w:rsidR="00C35ADB" w:rsidRDefault="00C35ADB">
          <w:pPr>
            <w:pStyle w:val="TOC3"/>
            <w:tabs>
              <w:tab w:val="right" w:leader="dot" w:pos="8630"/>
            </w:tabs>
            <w:rPr>
              <w:rFonts w:eastAsiaTheme="minorEastAsia"/>
              <w:noProof/>
              <w:color w:val="auto"/>
            </w:rPr>
          </w:pPr>
          <w:hyperlink w:anchor="_Toc33730254" w:history="1">
            <w:r w:rsidRPr="00BE0B56">
              <w:rPr>
                <w:rStyle w:val="Hyperlink"/>
                <w:noProof/>
              </w:rPr>
              <w:t>Raw and Cleaned Data Sets</w:t>
            </w:r>
            <w:r>
              <w:rPr>
                <w:noProof/>
                <w:webHidden/>
              </w:rPr>
              <w:tab/>
            </w:r>
            <w:r>
              <w:rPr>
                <w:noProof/>
                <w:webHidden/>
              </w:rPr>
              <w:fldChar w:fldCharType="begin"/>
            </w:r>
            <w:r>
              <w:rPr>
                <w:noProof/>
                <w:webHidden/>
              </w:rPr>
              <w:instrText xml:space="preserve"> PAGEREF _Toc33730254 \h </w:instrText>
            </w:r>
            <w:r>
              <w:rPr>
                <w:noProof/>
                <w:webHidden/>
              </w:rPr>
            </w:r>
            <w:r>
              <w:rPr>
                <w:noProof/>
                <w:webHidden/>
              </w:rPr>
              <w:fldChar w:fldCharType="separate"/>
            </w:r>
            <w:r w:rsidR="00821DAB">
              <w:rPr>
                <w:noProof/>
                <w:webHidden/>
              </w:rPr>
              <w:t>11</w:t>
            </w:r>
            <w:r>
              <w:rPr>
                <w:noProof/>
                <w:webHidden/>
              </w:rPr>
              <w:fldChar w:fldCharType="end"/>
            </w:r>
          </w:hyperlink>
        </w:p>
        <w:p w14:paraId="37CAE385" w14:textId="419EBA62" w:rsidR="00C35ADB" w:rsidRDefault="00C35ADB">
          <w:pPr>
            <w:pStyle w:val="TOC3"/>
            <w:tabs>
              <w:tab w:val="right" w:leader="dot" w:pos="8630"/>
            </w:tabs>
            <w:rPr>
              <w:rFonts w:eastAsiaTheme="minorEastAsia"/>
              <w:noProof/>
              <w:color w:val="auto"/>
            </w:rPr>
          </w:pPr>
          <w:hyperlink w:anchor="_Toc33730255" w:history="1">
            <w:r w:rsidRPr="00BE0B56">
              <w:rPr>
                <w:rStyle w:val="Hyperlink"/>
                <w:noProof/>
              </w:rPr>
              <w:t>Code Used to Perform Analysis</w:t>
            </w:r>
            <w:r>
              <w:rPr>
                <w:noProof/>
                <w:webHidden/>
              </w:rPr>
              <w:tab/>
            </w:r>
            <w:r>
              <w:rPr>
                <w:noProof/>
                <w:webHidden/>
              </w:rPr>
              <w:fldChar w:fldCharType="begin"/>
            </w:r>
            <w:r>
              <w:rPr>
                <w:noProof/>
                <w:webHidden/>
              </w:rPr>
              <w:instrText xml:space="preserve"> PAGEREF _Toc33730255 \h </w:instrText>
            </w:r>
            <w:r>
              <w:rPr>
                <w:noProof/>
                <w:webHidden/>
              </w:rPr>
            </w:r>
            <w:r>
              <w:rPr>
                <w:noProof/>
                <w:webHidden/>
              </w:rPr>
              <w:fldChar w:fldCharType="separate"/>
            </w:r>
            <w:r w:rsidR="00821DAB">
              <w:rPr>
                <w:noProof/>
                <w:webHidden/>
              </w:rPr>
              <w:t>13</w:t>
            </w:r>
            <w:r>
              <w:rPr>
                <w:noProof/>
                <w:webHidden/>
              </w:rPr>
              <w:fldChar w:fldCharType="end"/>
            </w:r>
          </w:hyperlink>
        </w:p>
        <w:p w14:paraId="7D873D94" w14:textId="05EAC9C7" w:rsidR="00C35ADB" w:rsidRDefault="00C35ADB">
          <w:pPr>
            <w:pStyle w:val="TOC3"/>
            <w:tabs>
              <w:tab w:val="right" w:leader="dot" w:pos="8630"/>
            </w:tabs>
            <w:rPr>
              <w:rFonts w:eastAsiaTheme="minorEastAsia"/>
              <w:noProof/>
              <w:color w:val="auto"/>
            </w:rPr>
          </w:pPr>
          <w:hyperlink w:anchor="_Toc33730256" w:history="1">
            <w:r w:rsidRPr="00BE0B56">
              <w:rPr>
                <w:rStyle w:val="Hyperlink"/>
                <w:noProof/>
              </w:rPr>
              <w:t>Assessment of Hypotheses</w:t>
            </w:r>
            <w:r>
              <w:rPr>
                <w:noProof/>
                <w:webHidden/>
              </w:rPr>
              <w:tab/>
            </w:r>
            <w:r>
              <w:rPr>
                <w:noProof/>
                <w:webHidden/>
              </w:rPr>
              <w:fldChar w:fldCharType="begin"/>
            </w:r>
            <w:r>
              <w:rPr>
                <w:noProof/>
                <w:webHidden/>
              </w:rPr>
              <w:instrText xml:space="preserve"> PAGEREF _Toc33730256 \h </w:instrText>
            </w:r>
            <w:r>
              <w:rPr>
                <w:noProof/>
                <w:webHidden/>
              </w:rPr>
            </w:r>
            <w:r>
              <w:rPr>
                <w:noProof/>
                <w:webHidden/>
              </w:rPr>
              <w:fldChar w:fldCharType="separate"/>
            </w:r>
            <w:r w:rsidR="00821DAB">
              <w:rPr>
                <w:noProof/>
                <w:webHidden/>
              </w:rPr>
              <w:t>19</w:t>
            </w:r>
            <w:r>
              <w:rPr>
                <w:noProof/>
                <w:webHidden/>
              </w:rPr>
              <w:fldChar w:fldCharType="end"/>
            </w:r>
          </w:hyperlink>
        </w:p>
        <w:p w14:paraId="485255EB" w14:textId="3C5C81A2" w:rsidR="00C35ADB" w:rsidRDefault="00C35ADB">
          <w:pPr>
            <w:pStyle w:val="TOC3"/>
            <w:tabs>
              <w:tab w:val="right" w:leader="dot" w:pos="8630"/>
            </w:tabs>
            <w:rPr>
              <w:rFonts w:eastAsiaTheme="minorEastAsia"/>
              <w:noProof/>
              <w:color w:val="auto"/>
            </w:rPr>
          </w:pPr>
          <w:hyperlink w:anchor="_Toc33730257" w:history="1">
            <w:r w:rsidRPr="00BE0B56">
              <w:rPr>
                <w:rStyle w:val="Hyperlink"/>
                <w:noProof/>
              </w:rPr>
              <w:t>Data Visualization</w:t>
            </w:r>
            <w:r>
              <w:rPr>
                <w:noProof/>
                <w:webHidden/>
              </w:rPr>
              <w:tab/>
            </w:r>
            <w:r>
              <w:rPr>
                <w:noProof/>
                <w:webHidden/>
              </w:rPr>
              <w:fldChar w:fldCharType="begin"/>
            </w:r>
            <w:r>
              <w:rPr>
                <w:noProof/>
                <w:webHidden/>
              </w:rPr>
              <w:instrText xml:space="preserve"> PAGEREF _Toc33730257 \h </w:instrText>
            </w:r>
            <w:r>
              <w:rPr>
                <w:noProof/>
                <w:webHidden/>
              </w:rPr>
            </w:r>
            <w:r>
              <w:rPr>
                <w:noProof/>
                <w:webHidden/>
              </w:rPr>
              <w:fldChar w:fldCharType="separate"/>
            </w:r>
            <w:r w:rsidR="00821DAB">
              <w:rPr>
                <w:noProof/>
                <w:webHidden/>
              </w:rPr>
              <w:t>19</w:t>
            </w:r>
            <w:r>
              <w:rPr>
                <w:noProof/>
                <w:webHidden/>
              </w:rPr>
              <w:fldChar w:fldCharType="end"/>
            </w:r>
          </w:hyperlink>
        </w:p>
        <w:p w14:paraId="19B6FBA7" w14:textId="66EAEBF9" w:rsidR="00C35ADB" w:rsidRDefault="00C35ADB">
          <w:pPr>
            <w:pStyle w:val="TOC3"/>
            <w:tabs>
              <w:tab w:val="right" w:leader="dot" w:pos="8630"/>
            </w:tabs>
            <w:rPr>
              <w:rFonts w:eastAsiaTheme="minorEastAsia"/>
              <w:noProof/>
              <w:color w:val="auto"/>
            </w:rPr>
          </w:pPr>
          <w:hyperlink w:anchor="_Toc33730258" w:history="1">
            <w:r w:rsidRPr="00BE0B56">
              <w:rPr>
                <w:rStyle w:val="Hyperlink"/>
                <w:noProof/>
              </w:rPr>
              <w:t>Accuracy Assessment</w:t>
            </w:r>
            <w:r>
              <w:rPr>
                <w:noProof/>
                <w:webHidden/>
              </w:rPr>
              <w:tab/>
            </w:r>
            <w:r>
              <w:rPr>
                <w:noProof/>
                <w:webHidden/>
              </w:rPr>
              <w:fldChar w:fldCharType="begin"/>
            </w:r>
            <w:r>
              <w:rPr>
                <w:noProof/>
                <w:webHidden/>
              </w:rPr>
              <w:instrText xml:space="preserve"> PAGEREF _Toc33730258 \h </w:instrText>
            </w:r>
            <w:r>
              <w:rPr>
                <w:noProof/>
                <w:webHidden/>
              </w:rPr>
            </w:r>
            <w:r>
              <w:rPr>
                <w:noProof/>
                <w:webHidden/>
              </w:rPr>
              <w:fldChar w:fldCharType="separate"/>
            </w:r>
            <w:r w:rsidR="00821DAB">
              <w:rPr>
                <w:noProof/>
                <w:webHidden/>
              </w:rPr>
              <w:t>22</w:t>
            </w:r>
            <w:r>
              <w:rPr>
                <w:noProof/>
                <w:webHidden/>
              </w:rPr>
              <w:fldChar w:fldCharType="end"/>
            </w:r>
          </w:hyperlink>
        </w:p>
        <w:p w14:paraId="1BE102FF" w14:textId="043C5ABB" w:rsidR="00C35ADB" w:rsidRDefault="00C35ADB">
          <w:pPr>
            <w:pStyle w:val="TOC3"/>
            <w:tabs>
              <w:tab w:val="right" w:leader="dot" w:pos="8630"/>
            </w:tabs>
            <w:rPr>
              <w:rFonts w:eastAsiaTheme="minorEastAsia"/>
              <w:noProof/>
              <w:color w:val="auto"/>
            </w:rPr>
          </w:pPr>
          <w:hyperlink w:anchor="_Toc33730259" w:history="1">
            <w:r w:rsidRPr="00BE0B56">
              <w:rPr>
                <w:rStyle w:val="Hyperlink"/>
                <w:noProof/>
              </w:rPr>
              <w:t>Data Product Testing Results</w:t>
            </w:r>
            <w:r>
              <w:rPr>
                <w:noProof/>
                <w:webHidden/>
              </w:rPr>
              <w:tab/>
            </w:r>
            <w:r>
              <w:rPr>
                <w:noProof/>
                <w:webHidden/>
              </w:rPr>
              <w:fldChar w:fldCharType="begin"/>
            </w:r>
            <w:r>
              <w:rPr>
                <w:noProof/>
                <w:webHidden/>
              </w:rPr>
              <w:instrText xml:space="preserve"> PAGEREF _Toc33730259 \h </w:instrText>
            </w:r>
            <w:r>
              <w:rPr>
                <w:noProof/>
                <w:webHidden/>
              </w:rPr>
            </w:r>
            <w:r>
              <w:rPr>
                <w:noProof/>
                <w:webHidden/>
              </w:rPr>
              <w:fldChar w:fldCharType="separate"/>
            </w:r>
            <w:r w:rsidR="00821DAB">
              <w:rPr>
                <w:noProof/>
                <w:webHidden/>
              </w:rPr>
              <w:t>22</w:t>
            </w:r>
            <w:r>
              <w:rPr>
                <w:noProof/>
                <w:webHidden/>
              </w:rPr>
              <w:fldChar w:fldCharType="end"/>
            </w:r>
          </w:hyperlink>
        </w:p>
        <w:p w14:paraId="223CB57F" w14:textId="0AEABB90" w:rsidR="00C35ADB" w:rsidRDefault="00C35ADB">
          <w:pPr>
            <w:pStyle w:val="TOC3"/>
            <w:tabs>
              <w:tab w:val="right" w:leader="dot" w:pos="8630"/>
            </w:tabs>
            <w:rPr>
              <w:rFonts w:eastAsiaTheme="minorEastAsia"/>
              <w:noProof/>
              <w:color w:val="auto"/>
            </w:rPr>
          </w:pPr>
          <w:hyperlink w:anchor="_Toc33730260" w:history="1">
            <w:r w:rsidRPr="00BE0B56">
              <w:rPr>
                <w:rStyle w:val="Hyperlink"/>
                <w:noProof/>
              </w:rPr>
              <w:t>Source Code and Executable File(s)</w:t>
            </w:r>
            <w:r>
              <w:rPr>
                <w:noProof/>
                <w:webHidden/>
              </w:rPr>
              <w:tab/>
            </w:r>
            <w:r>
              <w:rPr>
                <w:noProof/>
                <w:webHidden/>
              </w:rPr>
              <w:fldChar w:fldCharType="begin"/>
            </w:r>
            <w:r>
              <w:rPr>
                <w:noProof/>
                <w:webHidden/>
              </w:rPr>
              <w:instrText xml:space="preserve"> PAGEREF _Toc33730260 \h </w:instrText>
            </w:r>
            <w:r>
              <w:rPr>
                <w:noProof/>
                <w:webHidden/>
              </w:rPr>
            </w:r>
            <w:r>
              <w:rPr>
                <w:noProof/>
                <w:webHidden/>
              </w:rPr>
              <w:fldChar w:fldCharType="separate"/>
            </w:r>
            <w:r w:rsidR="00821DAB">
              <w:rPr>
                <w:noProof/>
                <w:webHidden/>
              </w:rPr>
              <w:t>22</w:t>
            </w:r>
            <w:r>
              <w:rPr>
                <w:noProof/>
                <w:webHidden/>
              </w:rPr>
              <w:fldChar w:fldCharType="end"/>
            </w:r>
          </w:hyperlink>
        </w:p>
        <w:p w14:paraId="0E0BA035" w14:textId="71DDA588" w:rsidR="00C35ADB" w:rsidRDefault="00C35ADB">
          <w:pPr>
            <w:pStyle w:val="TOC3"/>
            <w:tabs>
              <w:tab w:val="right" w:leader="dot" w:pos="8630"/>
            </w:tabs>
            <w:rPr>
              <w:rFonts w:eastAsiaTheme="minorEastAsia"/>
              <w:noProof/>
              <w:color w:val="auto"/>
            </w:rPr>
          </w:pPr>
          <w:hyperlink w:anchor="_Toc33730261" w:history="1">
            <w:r w:rsidRPr="00BE0B56">
              <w:rPr>
                <w:rStyle w:val="Hyperlink"/>
                <w:noProof/>
              </w:rPr>
              <w:t>Quick Start Guide</w:t>
            </w:r>
            <w:r>
              <w:rPr>
                <w:noProof/>
                <w:webHidden/>
              </w:rPr>
              <w:tab/>
            </w:r>
            <w:r>
              <w:rPr>
                <w:noProof/>
                <w:webHidden/>
              </w:rPr>
              <w:fldChar w:fldCharType="begin"/>
            </w:r>
            <w:r>
              <w:rPr>
                <w:noProof/>
                <w:webHidden/>
              </w:rPr>
              <w:instrText xml:space="preserve"> PAGEREF _Toc33730261 \h </w:instrText>
            </w:r>
            <w:r>
              <w:rPr>
                <w:noProof/>
                <w:webHidden/>
              </w:rPr>
            </w:r>
            <w:r>
              <w:rPr>
                <w:noProof/>
                <w:webHidden/>
              </w:rPr>
              <w:fldChar w:fldCharType="separate"/>
            </w:r>
            <w:r w:rsidR="00821DAB">
              <w:rPr>
                <w:noProof/>
                <w:webHidden/>
              </w:rPr>
              <w:t>23</w:t>
            </w:r>
            <w:r>
              <w:rPr>
                <w:noProof/>
                <w:webHidden/>
              </w:rPr>
              <w:fldChar w:fldCharType="end"/>
            </w:r>
          </w:hyperlink>
        </w:p>
        <w:p w14:paraId="6F0DC746" w14:textId="1011B5F5" w:rsidR="00C35ADB" w:rsidRDefault="00C35ADB">
          <w:pPr>
            <w:pStyle w:val="TOC1"/>
            <w:tabs>
              <w:tab w:val="right" w:leader="dot" w:pos="8630"/>
            </w:tabs>
            <w:rPr>
              <w:rFonts w:eastAsiaTheme="minorEastAsia"/>
              <w:noProof/>
              <w:color w:val="auto"/>
            </w:rPr>
          </w:pPr>
          <w:hyperlink w:anchor="_Toc33730262" w:history="1">
            <w:r w:rsidRPr="00BE0B56">
              <w:rPr>
                <w:rStyle w:val="Hyperlink"/>
                <w:noProof/>
              </w:rPr>
              <w:t>Citations</w:t>
            </w:r>
            <w:r>
              <w:rPr>
                <w:noProof/>
                <w:webHidden/>
              </w:rPr>
              <w:tab/>
            </w:r>
            <w:r>
              <w:rPr>
                <w:noProof/>
                <w:webHidden/>
              </w:rPr>
              <w:fldChar w:fldCharType="begin"/>
            </w:r>
            <w:r>
              <w:rPr>
                <w:noProof/>
                <w:webHidden/>
              </w:rPr>
              <w:instrText xml:space="preserve"> PAGEREF _Toc33730262 \h </w:instrText>
            </w:r>
            <w:r>
              <w:rPr>
                <w:noProof/>
                <w:webHidden/>
              </w:rPr>
            </w:r>
            <w:r>
              <w:rPr>
                <w:noProof/>
                <w:webHidden/>
              </w:rPr>
              <w:fldChar w:fldCharType="separate"/>
            </w:r>
            <w:r w:rsidR="00821DAB">
              <w:rPr>
                <w:noProof/>
                <w:webHidden/>
              </w:rPr>
              <w:t>24</w:t>
            </w:r>
            <w:r>
              <w:rPr>
                <w:noProof/>
                <w:webHidden/>
              </w:rPr>
              <w:fldChar w:fldCharType="end"/>
            </w:r>
          </w:hyperlink>
        </w:p>
        <w:p w14:paraId="4246F32B" w14:textId="227B3508" w:rsidR="00C35ADB" w:rsidRDefault="00C35ADB">
          <w:r>
            <w:rPr>
              <w:b/>
              <w:bCs/>
              <w:noProof/>
            </w:rPr>
            <w:fldChar w:fldCharType="end"/>
          </w:r>
        </w:p>
      </w:sdtContent>
    </w:sdt>
    <w:p w14:paraId="3B35431C" w14:textId="77777777" w:rsidR="00C35ADB" w:rsidRDefault="00C35ADB" w:rsidP="00370CC6">
      <w:pPr>
        <w:pStyle w:val="Heading1"/>
        <w:jc w:val="center"/>
      </w:pPr>
    </w:p>
    <w:p w14:paraId="2C52A72A" w14:textId="2A668CD3" w:rsidR="00C6554A" w:rsidRDefault="008F1B7C" w:rsidP="00370CC6">
      <w:pPr>
        <w:pStyle w:val="Heading1"/>
        <w:jc w:val="center"/>
      </w:pPr>
      <w:bookmarkStart w:id="7" w:name="_Toc33730230"/>
      <w:r>
        <w:t xml:space="preserve">Project </w:t>
      </w:r>
      <w:r w:rsidR="003D034F">
        <w:t>P</w:t>
      </w:r>
      <w:r>
        <w:t>roposal</w:t>
      </w:r>
      <w:r w:rsidR="003D034F">
        <w:t xml:space="preserve"> (Part A)</w:t>
      </w:r>
      <w:bookmarkEnd w:id="5"/>
      <w:bookmarkEnd w:id="7"/>
    </w:p>
    <w:p w14:paraId="70F624D2" w14:textId="7CCDF40D" w:rsidR="00BE5E00" w:rsidRDefault="00DD1C41" w:rsidP="00DD1C41">
      <w:pPr>
        <w:pStyle w:val="Heading3"/>
        <w:rPr>
          <w:sz w:val="28"/>
          <w:szCs w:val="28"/>
        </w:rPr>
      </w:pPr>
      <w:bookmarkStart w:id="8" w:name="_Toc33712882"/>
      <w:bookmarkStart w:id="9" w:name="_Toc33730231"/>
      <w:r w:rsidRPr="00E2266A">
        <w:rPr>
          <w:sz w:val="28"/>
          <w:szCs w:val="28"/>
        </w:rPr>
        <w:t>S</w:t>
      </w:r>
      <w:r w:rsidR="00BE5E00" w:rsidRPr="00E2266A">
        <w:rPr>
          <w:sz w:val="28"/>
          <w:szCs w:val="28"/>
        </w:rPr>
        <w:t xml:space="preserve">ummary of the </w:t>
      </w:r>
      <w:r w:rsidRPr="00E2266A">
        <w:rPr>
          <w:sz w:val="28"/>
          <w:szCs w:val="28"/>
        </w:rPr>
        <w:t>P</w:t>
      </w:r>
      <w:r w:rsidR="00BE5E00" w:rsidRPr="00E2266A">
        <w:rPr>
          <w:sz w:val="28"/>
          <w:szCs w:val="28"/>
        </w:rPr>
        <w:t>roblem</w:t>
      </w:r>
      <w:bookmarkEnd w:id="8"/>
      <w:bookmarkEnd w:id="9"/>
    </w:p>
    <w:p w14:paraId="0084F3C4" w14:textId="75BC9D33" w:rsidR="00CF4482" w:rsidRPr="00C35ADB" w:rsidRDefault="00CF4482" w:rsidP="00C35ADB">
      <w:pPr>
        <w:rPr>
          <w:color w:val="auto"/>
        </w:rPr>
      </w:pPr>
      <w:r w:rsidRPr="00C35ADB">
        <w:rPr>
          <w:color w:val="auto"/>
        </w:rPr>
        <w:t>Washoe County Community Services Department (WCCSD) operates 1.6 million linear feet of sewer collection pipes. W</w:t>
      </w:r>
      <w:r w:rsidRPr="00C35ADB">
        <w:rPr>
          <w:color w:val="auto"/>
          <w:shd w:val="clear" w:color="auto" w:fill="FFFFFF"/>
        </w:rPr>
        <w:t xml:space="preserve">ith exception to known problem areas, the flushing schedules are not pipe specific and the priorities for maintenance </w:t>
      </w:r>
      <w:r w:rsidR="00A7161E" w:rsidRPr="00C35ADB">
        <w:rPr>
          <w:color w:val="auto"/>
          <w:shd w:val="clear" w:color="auto" w:fill="FFFFFF"/>
        </w:rPr>
        <w:t>are</w:t>
      </w:r>
      <w:r w:rsidRPr="00C35ADB">
        <w:rPr>
          <w:color w:val="auto"/>
          <w:shd w:val="clear" w:color="auto" w:fill="FFFFFF"/>
        </w:rPr>
        <w:t xml:space="preserve"> left to the determination of maintenance staff. </w:t>
      </w:r>
      <w:r w:rsidRPr="00C35ADB">
        <w:rPr>
          <w:color w:val="auto"/>
        </w:rPr>
        <w:t xml:space="preserve">Each pipe segment is an asset with a unique location, slope, diameter, material, number of upstream customers, and type of upstream customer. Each pipe segment has different maintenance needs and it is inefficient to apply the same preventative maintenance frequency and priority to each. The county could be over maintaining some areas and under maintaining others. The result of this inefficient process is wasted man hours as well </w:t>
      </w:r>
      <w:r w:rsidR="007865AE" w:rsidRPr="00C35ADB">
        <w:rPr>
          <w:color w:val="auto"/>
        </w:rPr>
        <w:t>as</w:t>
      </w:r>
      <w:r w:rsidRPr="00C35ADB">
        <w:rPr>
          <w:color w:val="auto"/>
        </w:rPr>
        <w:t xml:space="preserve"> unneeded cost to taxpayers</w:t>
      </w:r>
      <w:r w:rsidR="007865AE" w:rsidRPr="00C35ADB">
        <w:rPr>
          <w:color w:val="auto"/>
        </w:rPr>
        <w:t>,</w:t>
      </w:r>
      <w:r w:rsidRPr="00C35ADB">
        <w:rPr>
          <w:color w:val="auto"/>
        </w:rPr>
        <w:t xml:space="preserve"> whether that be through unnecessary cleaning, or costs induced by backups from too infrequent cleaning.</w:t>
      </w:r>
    </w:p>
    <w:p w14:paraId="041881E0" w14:textId="77777777" w:rsidR="00CF4482" w:rsidRPr="00CF4482" w:rsidRDefault="00CF4482" w:rsidP="00CF4482"/>
    <w:p w14:paraId="23E2AE62" w14:textId="744DEF87" w:rsidR="00BE5E00" w:rsidRDefault="00DD1C41" w:rsidP="00DD1C41">
      <w:pPr>
        <w:pStyle w:val="Heading3"/>
        <w:rPr>
          <w:sz w:val="28"/>
          <w:szCs w:val="28"/>
        </w:rPr>
      </w:pPr>
      <w:bookmarkStart w:id="10" w:name="_Toc33712883"/>
      <w:bookmarkStart w:id="11" w:name="_Toc33730232"/>
      <w:r w:rsidRPr="00E2266A">
        <w:rPr>
          <w:sz w:val="28"/>
          <w:szCs w:val="28"/>
        </w:rPr>
        <w:t>A</w:t>
      </w:r>
      <w:r w:rsidR="00BE5E00" w:rsidRPr="00E2266A">
        <w:rPr>
          <w:sz w:val="28"/>
          <w:szCs w:val="28"/>
        </w:rPr>
        <w:t xml:space="preserve">pplication </w:t>
      </w:r>
      <w:r w:rsidRPr="00E2266A">
        <w:rPr>
          <w:sz w:val="28"/>
          <w:szCs w:val="28"/>
        </w:rPr>
        <w:t>B</w:t>
      </w:r>
      <w:r w:rsidR="00BE5E00" w:rsidRPr="00E2266A">
        <w:rPr>
          <w:sz w:val="28"/>
          <w:szCs w:val="28"/>
        </w:rPr>
        <w:t>enefits</w:t>
      </w:r>
      <w:bookmarkEnd w:id="10"/>
      <w:bookmarkEnd w:id="11"/>
    </w:p>
    <w:p w14:paraId="0D07C13F" w14:textId="1139E6B0" w:rsidR="00C35ADB" w:rsidRDefault="007865AE" w:rsidP="00C35ADB">
      <w:pPr>
        <w:rPr>
          <w:color w:val="auto"/>
        </w:rPr>
      </w:pPr>
      <w:r w:rsidRPr="00C35ADB">
        <w:rPr>
          <w:color w:val="auto"/>
        </w:rPr>
        <w:t>The goal of this project is to help build an optimal preventative maintenance schedule for each pipe</w:t>
      </w:r>
      <w:r w:rsidR="00A7161E" w:rsidRPr="00C35ADB">
        <w:rPr>
          <w:color w:val="auto"/>
        </w:rPr>
        <w:t>.</w:t>
      </w:r>
      <w:r w:rsidRPr="00C35ADB">
        <w:rPr>
          <w:color w:val="auto"/>
        </w:rPr>
        <w:t xml:space="preserve"> </w:t>
      </w:r>
      <w:r w:rsidR="00A7161E" w:rsidRPr="00C35ADB">
        <w:rPr>
          <w:color w:val="auto"/>
        </w:rPr>
        <w:t>When implemented, this</w:t>
      </w:r>
      <w:r w:rsidRPr="00C35ADB">
        <w:rPr>
          <w:color w:val="auto"/>
        </w:rPr>
        <w:t xml:space="preserve"> will allo</w:t>
      </w:r>
      <w:r w:rsidR="00A7161E" w:rsidRPr="00C35ADB">
        <w:rPr>
          <w:color w:val="auto"/>
        </w:rPr>
        <w:t xml:space="preserve">w WCCSD to balance maintenance needs, resource levels, workloads, and risk exposure. </w:t>
      </w:r>
      <w:r w:rsidRPr="00C35ADB">
        <w:rPr>
          <w:color w:val="auto"/>
        </w:rPr>
        <w:t>Under ideal circumstances each pipe would be maintained on a conditional basis, as opposed to a schedule basis. Unfortunately, a system wide condition inspection is not currently feasible, the best option is to calculate the condition. This change will be implemented using Manning’s Partially Full Pipe Velocity Formula</w:t>
      </w:r>
      <w:r w:rsidR="006418ED" w:rsidRPr="00C35ADB">
        <w:rPr>
          <w:color w:val="auto"/>
        </w:rPr>
        <w:t>, an algorithm that</w:t>
      </w:r>
      <w:r w:rsidR="00D56414" w:rsidRPr="00C35ADB">
        <w:rPr>
          <w:color w:val="auto"/>
        </w:rPr>
        <w:t xml:space="preserve"> gives us the ve</w:t>
      </w:r>
      <w:r w:rsidR="006418ED" w:rsidRPr="00C35ADB">
        <w:rPr>
          <w:color w:val="auto"/>
        </w:rPr>
        <w:t>l</w:t>
      </w:r>
      <w:r w:rsidR="00D56414" w:rsidRPr="00C35ADB">
        <w:rPr>
          <w:color w:val="auto"/>
        </w:rPr>
        <w:t>ocity of water flow through a pipe, and the Hjulstrom curve</w:t>
      </w:r>
      <w:r w:rsidRPr="00C35ADB">
        <w:rPr>
          <w:color w:val="auto"/>
        </w:rPr>
        <w:t xml:space="preserve">, which determines sediment accumulation potential and flushing frequency need. </w:t>
      </w:r>
      <w:r w:rsidR="00D56414" w:rsidRPr="00C35ADB">
        <w:rPr>
          <w:color w:val="auto"/>
        </w:rPr>
        <w:t xml:space="preserve">The application will also allow </w:t>
      </w:r>
      <w:r w:rsidR="000913E3" w:rsidRPr="00C35ADB">
        <w:rPr>
          <w:color w:val="auto"/>
        </w:rPr>
        <w:t xml:space="preserve">for </w:t>
      </w:r>
      <w:r w:rsidRPr="00C35ADB">
        <w:rPr>
          <w:color w:val="auto"/>
        </w:rPr>
        <w:t>maintenance worker feedback in order to further fine tune the algorithm for specific pipes, and/or pipe type</w:t>
      </w:r>
      <w:r w:rsidR="000913E3" w:rsidRPr="00C35ADB">
        <w:rPr>
          <w:color w:val="auto"/>
        </w:rPr>
        <w:t>s</w:t>
      </w:r>
      <w:r w:rsidRPr="00C35ADB">
        <w:rPr>
          <w:color w:val="auto"/>
        </w:rPr>
        <w:t>.</w:t>
      </w:r>
    </w:p>
    <w:p w14:paraId="7553A3CF" w14:textId="77777777" w:rsidR="00C35ADB" w:rsidRDefault="00C35ADB">
      <w:pPr>
        <w:rPr>
          <w:color w:val="auto"/>
        </w:rPr>
      </w:pPr>
      <w:r>
        <w:rPr>
          <w:color w:val="auto"/>
        </w:rPr>
        <w:br w:type="page"/>
      </w:r>
    </w:p>
    <w:p w14:paraId="2D257658" w14:textId="77777777" w:rsidR="007865AE" w:rsidRPr="00C35ADB" w:rsidRDefault="007865AE" w:rsidP="00C35ADB">
      <w:pPr>
        <w:rPr>
          <w:color w:val="auto"/>
        </w:rPr>
      </w:pPr>
    </w:p>
    <w:p w14:paraId="311A5661" w14:textId="10A18642" w:rsidR="00C35ADB" w:rsidRPr="00C35ADB" w:rsidRDefault="00DD1C41" w:rsidP="00C35ADB">
      <w:pPr>
        <w:pStyle w:val="Heading3"/>
        <w:rPr>
          <w:sz w:val="28"/>
          <w:szCs w:val="28"/>
        </w:rPr>
      </w:pPr>
      <w:bookmarkStart w:id="12" w:name="_Toc33712884"/>
      <w:bookmarkStart w:id="13" w:name="_Toc33730233"/>
      <w:r w:rsidRPr="00E2266A">
        <w:rPr>
          <w:sz w:val="28"/>
          <w:szCs w:val="28"/>
        </w:rPr>
        <w:t>D</w:t>
      </w:r>
      <w:r w:rsidR="00BE5E00" w:rsidRPr="00E2266A">
        <w:rPr>
          <w:sz w:val="28"/>
          <w:szCs w:val="28"/>
        </w:rPr>
        <w:t xml:space="preserve">ata </w:t>
      </w:r>
      <w:r w:rsidRPr="00E2266A">
        <w:rPr>
          <w:sz w:val="28"/>
          <w:szCs w:val="28"/>
        </w:rPr>
        <w:t>P</w:t>
      </w:r>
      <w:r w:rsidR="00BE5E00" w:rsidRPr="00E2266A">
        <w:rPr>
          <w:sz w:val="28"/>
          <w:szCs w:val="28"/>
        </w:rPr>
        <w:t>roduct</w:t>
      </w:r>
      <w:bookmarkEnd w:id="12"/>
      <w:bookmarkEnd w:id="13"/>
    </w:p>
    <w:p w14:paraId="411A9ED8" w14:textId="1E7607EA" w:rsidR="00F0420C" w:rsidRPr="00C35ADB" w:rsidRDefault="00D56414" w:rsidP="00C35ADB">
      <w:pPr>
        <w:rPr>
          <w:color w:val="auto"/>
        </w:rPr>
      </w:pPr>
      <w:r w:rsidRPr="00C35ADB">
        <w:rPr>
          <w:color w:val="auto"/>
        </w:rPr>
        <w:t>This project will consist of a</w:t>
      </w:r>
      <w:r w:rsidR="00175F64" w:rsidRPr="00C35ADB">
        <w:rPr>
          <w:color w:val="auto"/>
        </w:rPr>
        <w:t xml:space="preserve"> desktop application</w:t>
      </w:r>
      <w:r w:rsidR="00F0420C" w:rsidRPr="00C35ADB">
        <w:rPr>
          <w:color w:val="auto"/>
        </w:rPr>
        <w:t xml:space="preserve"> that will be made available to all WCCSD employees who need access, including administrators and field technicians</w:t>
      </w:r>
      <w:r w:rsidR="00175F64" w:rsidRPr="00C35ADB">
        <w:rPr>
          <w:color w:val="auto"/>
        </w:rPr>
        <w:t>.</w:t>
      </w:r>
      <w:r w:rsidR="00F0420C" w:rsidRPr="00C35ADB">
        <w:rPr>
          <w:color w:val="auto"/>
        </w:rPr>
        <w:t xml:space="preserve"> In addition to the desktop application there </w:t>
      </w:r>
      <w:r w:rsidR="007353C2" w:rsidRPr="00C35ADB">
        <w:rPr>
          <w:color w:val="auto"/>
        </w:rPr>
        <w:t>will be</w:t>
      </w:r>
      <w:r w:rsidR="00F0420C" w:rsidRPr="00C35ADB">
        <w:rPr>
          <w:color w:val="auto"/>
        </w:rPr>
        <w:t xml:space="preserve"> a database component where all tables are built.</w:t>
      </w:r>
    </w:p>
    <w:p w14:paraId="7E24EB2F" w14:textId="5DEB532D" w:rsidR="00D56414" w:rsidRPr="00C35ADB" w:rsidRDefault="00175F64" w:rsidP="00C35ADB">
      <w:pPr>
        <w:rPr>
          <w:color w:val="auto"/>
        </w:rPr>
      </w:pPr>
      <w:r w:rsidRPr="00C35ADB">
        <w:rPr>
          <w:color w:val="auto"/>
        </w:rPr>
        <w:t>The following features will be implemented</w:t>
      </w:r>
      <w:r w:rsidR="000913E3" w:rsidRPr="00C35ADB">
        <w:rPr>
          <w:color w:val="auto"/>
        </w:rPr>
        <w:t xml:space="preserve"> in the final product</w:t>
      </w:r>
      <w:r w:rsidR="00D56414" w:rsidRPr="00C35ADB">
        <w:rPr>
          <w:color w:val="auto"/>
        </w:rPr>
        <w:t xml:space="preserve">: </w:t>
      </w:r>
    </w:p>
    <w:p w14:paraId="323037B3" w14:textId="62598972" w:rsidR="00175F64" w:rsidRPr="00C35ADB" w:rsidRDefault="00175F64" w:rsidP="00C35ADB">
      <w:pPr>
        <w:pStyle w:val="ListBullet"/>
        <w:rPr>
          <w:color w:val="auto"/>
        </w:rPr>
      </w:pPr>
      <w:r w:rsidRPr="00C35ADB">
        <w:rPr>
          <w:color w:val="auto"/>
        </w:rPr>
        <w:t xml:space="preserve">Login screen with user authentication that allows for </w:t>
      </w:r>
      <w:r w:rsidR="00736F86" w:rsidRPr="00C35ADB">
        <w:rPr>
          <w:color w:val="auto"/>
        </w:rPr>
        <w:t>Admin</w:t>
      </w:r>
      <w:r w:rsidRPr="00C35ADB">
        <w:rPr>
          <w:color w:val="auto"/>
        </w:rPr>
        <w:t>/non-Admin           distinction</w:t>
      </w:r>
    </w:p>
    <w:p w14:paraId="1FFAC125" w14:textId="300F13DA" w:rsidR="000913E3" w:rsidRPr="00C35ADB" w:rsidRDefault="000913E3" w:rsidP="00C35ADB">
      <w:pPr>
        <w:pStyle w:val="ListBullet"/>
        <w:rPr>
          <w:color w:val="auto"/>
        </w:rPr>
      </w:pPr>
      <w:r w:rsidRPr="00C35ADB">
        <w:rPr>
          <w:color w:val="auto"/>
        </w:rPr>
        <w:t>User log file for usage tracking</w:t>
      </w:r>
    </w:p>
    <w:p w14:paraId="4C4B4773" w14:textId="1D41403B" w:rsidR="009E3092" w:rsidRPr="00C35ADB" w:rsidRDefault="009E3092" w:rsidP="00C35ADB">
      <w:pPr>
        <w:pStyle w:val="ListBullet"/>
        <w:rPr>
          <w:color w:val="auto"/>
        </w:rPr>
      </w:pPr>
      <w:r w:rsidRPr="00C35ADB">
        <w:rPr>
          <w:color w:val="auto"/>
        </w:rPr>
        <w:t>Associated admin</w:t>
      </w:r>
      <w:r w:rsidR="000913E3" w:rsidRPr="00C35ADB">
        <w:rPr>
          <w:color w:val="auto"/>
        </w:rPr>
        <w:t>istration</w:t>
      </w:r>
      <w:r w:rsidRPr="00C35ADB">
        <w:rPr>
          <w:color w:val="auto"/>
        </w:rPr>
        <w:t xml:space="preserve"> and technician view</w:t>
      </w:r>
    </w:p>
    <w:p w14:paraId="484C67E4" w14:textId="56E03ABD" w:rsidR="00175F64" w:rsidRPr="00C35ADB" w:rsidRDefault="00175F64" w:rsidP="00C35ADB">
      <w:pPr>
        <w:pStyle w:val="ListBullet"/>
        <w:rPr>
          <w:color w:val="auto"/>
        </w:rPr>
      </w:pPr>
      <w:r w:rsidRPr="00C35ADB">
        <w:rPr>
          <w:color w:val="auto"/>
        </w:rPr>
        <w:t>Customizable</w:t>
      </w:r>
      <w:r w:rsidR="009E3092" w:rsidRPr="00C35ADB">
        <w:rPr>
          <w:color w:val="auto"/>
        </w:rPr>
        <w:t>/selectable</w:t>
      </w:r>
      <w:r w:rsidRPr="00C35ADB">
        <w:rPr>
          <w:color w:val="auto"/>
        </w:rPr>
        <w:t xml:space="preserve"> view of </w:t>
      </w:r>
      <w:r w:rsidR="00736F86" w:rsidRPr="00C35ADB">
        <w:rPr>
          <w:color w:val="auto"/>
        </w:rPr>
        <w:t>sewer pipes</w:t>
      </w:r>
      <w:r w:rsidR="00D56414" w:rsidRPr="00C35ADB">
        <w:rPr>
          <w:color w:val="auto"/>
        </w:rPr>
        <w:t xml:space="preserve"> </w:t>
      </w:r>
    </w:p>
    <w:p w14:paraId="03B57FEA" w14:textId="2C1A831D" w:rsidR="00736F86" w:rsidRPr="00C35ADB" w:rsidRDefault="009E3092" w:rsidP="00C35ADB">
      <w:pPr>
        <w:pStyle w:val="ListBullet"/>
        <w:rPr>
          <w:color w:val="auto"/>
        </w:rPr>
      </w:pPr>
      <w:r w:rsidRPr="00C35ADB">
        <w:rPr>
          <w:color w:val="auto"/>
        </w:rPr>
        <w:t>Graphical representation of pipes grouped by</w:t>
      </w:r>
      <w:r w:rsidR="00736F86" w:rsidRPr="00C35ADB">
        <w:rPr>
          <w:color w:val="auto"/>
        </w:rPr>
        <w:t xml:space="preserve"> maintenance need (next 6mo)</w:t>
      </w:r>
    </w:p>
    <w:p w14:paraId="3ADE9BD2" w14:textId="29227788" w:rsidR="00175F64" w:rsidRPr="00C35ADB" w:rsidRDefault="009E3092" w:rsidP="00C35ADB">
      <w:pPr>
        <w:pStyle w:val="ListBullet"/>
        <w:rPr>
          <w:color w:val="auto"/>
        </w:rPr>
      </w:pPr>
      <w:r w:rsidRPr="00C35ADB">
        <w:rPr>
          <w:color w:val="auto"/>
        </w:rPr>
        <w:t>Graphical representation of pipes grouped by</w:t>
      </w:r>
      <w:r w:rsidR="007353C2" w:rsidRPr="00C35ADB">
        <w:rPr>
          <w:color w:val="auto"/>
        </w:rPr>
        <w:t xml:space="preserve"> maintenance interval </w:t>
      </w:r>
    </w:p>
    <w:p w14:paraId="214154A9" w14:textId="77777777" w:rsidR="000913E3" w:rsidRPr="00C35ADB" w:rsidRDefault="000913E3" w:rsidP="00C35ADB">
      <w:pPr>
        <w:pStyle w:val="ListBullet"/>
        <w:rPr>
          <w:color w:val="auto"/>
        </w:rPr>
      </w:pPr>
      <w:r w:rsidRPr="00C35ADB">
        <w:rPr>
          <w:color w:val="auto"/>
        </w:rPr>
        <w:t>Ability to assign work to maintenance technicians</w:t>
      </w:r>
    </w:p>
    <w:p w14:paraId="695F6554" w14:textId="5798D799" w:rsidR="00D56414" w:rsidRPr="00C35ADB" w:rsidRDefault="009E3092" w:rsidP="00C35ADB">
      <w:pPr>
        <w:pStyle w:val="ListBullet"/>
        <w:rPr>
          <w:color w:val="auto"/>
        </w:rPr>
      </w:pPr>
      <w:r w:rsidRPr="00C35ADB">
        <w:rPr>
          <w:color w:val="auto"/>
        </w:rPr>
        <w:t>Ability to log completed work with maintenance assessment for algorithm fine tuning</w:t>
      </w:r>
    </w:p>
    <w:p w14:paraId="02F14BB2" w14:textId="2DC234D7" w:rsidR="00D56414" w:rsidRPr="00C35ADB" w:rsidRDefault="00D56414" w:rsidP="00C35ADB">
      <w:pPr>
        <w:rPr>
          <w:color w:val="auto"/>
        </w:rPr>
      </w:pPr>
      <w:r w:rsidRPr="00C35ADB">
        <w:rPr>
          <w:color w:val="auto"/>
        </w:rPr>
        <w:t xml:space="preserve">The </w:t>
      </w:r>
      <w:r w:rsidR="00F0420C" w:rsidRPr="00C35ADB">
        <w:rPr>
          <w:color w:val="auto"/>
        </w:rPr>
        <w:t>desktop</w:t>
      </w:r>
      <w:r w:rsidRPr="00C35ADB">
        <w:rPr>
          <w:color w:val="auto"/>
        </w:rPr>
        <w:t xml:space="preserve"> application will be built </w:t>
      </w:r>
      <w:r w:rsidR="00F0420C" w:rsidRPr="00C35ADB">
        <w:rPr>
          <w:color w:val="auto"/>
        </w:rPr>
        <w:t>using the Java language, with a SQL database component</w:t>
      </w:r>
      <w:r w:rsidRPr="00C35ADB">
        <w:rPr>
          <w:color w:val="auto"/>
        </w:rPr>
        <w:t>.</w:t>
      </w:r>
      <w:r w:rsidR="00F0420C" w:rsidRPr="00C35ADB">
        <w:rPr>
          <w:color w:val="auto"/>
        </w:rPr>
        <w:t xml:space="preserve"> For the Java component we will be implementing JavaFXML with Scene Builder for the user interface portion. This allows for a platform agnostic application in case of different hardware needs for different users. </w:t>
      </w:r>
      <w:r w:rsidR="00B9313A" w:rsidRPr="00C35ADB">
        <w:rPr>
          <w:color w:val="auto"/>
        </w:rPr>
        <w:t>The database portion is currently built on a MySQL server, and will be hosted internally on WCCSD servers.</w:t>
      </w:r>
    </w:p>
    <w:p w14:paraId="6F391E3F" w14:textId="499FFE0D" w:rsidR="00BE5E00" w:rsidRDefault="00DD1C41" w:rsidP="00DD1C41">
      <w:pPr>
        <w:pStyle w:val="Heading3"/>
        <w:rPr>
          <w:sz w:val="28"/>
          <w:szCs w:val="28"/>
        </w:rPr>
      </w:pPr>
      <w:bookmarkStart w:id="14" w:name="_Toc33712885"/>
      <w:bookmarkStart w:id="15" w:name="_Toc33730234"/>
      <w:r w:rsidRPr="00E2266A">
        <w:rPr>
          <w:sz w:val="28"/>
          <w:szCs w:val="28"/>
        </w:rPr>
        <w:t>D</w:t>
      </w:r>
      <w:r w:rsidR="00BE5E00" w:rsidRPr="00E2266A">
        <w:rPr>
          <w:sz w:val="28"/>
          <w:szCs w:val="28"/>
        </w:rPr>
        <w:t xml:space="preserve">ata </w:t>
      </w:r>
      <w:r w:rsidRPr="00E2266A">
        <w:rPr>
          <w:sz w:val="28"/>
          <w:szCs w:val="28"/>
        </w:rPr>
        <w:t>D</w:t>
      </w:r>
      <w:r w:rsidR="00BE5E00" w:rsidRPr="00E2266A">
        <w:rPr>
          <w:sz w:val="28"/>
          <w:szCs w:val="28"/>
        </w:rPr>
        <w:t>escription</w:t>
      </w:r>
      <w:bookmarkEnd w:id="14"/>
      <w:bookmarkEnd w:id="15"/>
    </w:p>
    <w:p w14:paraId="6E95C146" w14:textId="76CEE09F" w:rsidR="00BF753B" w:rsidRPr="00C35ADB" w:rsidRDefault="00B9313A" w:rsidP="00C35ADB">
      <w:pPr>
        <w:rPr>
          <w:color w:val="auto"/>
        </w:rPr>
      </w:pPr>
      <w:r w:rsidRPr="00C35ADB">
        <w:rPr>
          <w:color w:val="auto"/>
        </w:rPr>
        <w:t xml:space="preserve">The data used for this project </w:t>
      </w:r>
      <w:r w:rsidR="007353C2" w:rsidRPr="00C35ADB">
        <w:rPr>
          <w:color w:val="auto"/>
        </w:rPr>
        <w:t>was</w:t>
      </w:r>
      <w:r w:rsidRPr="00C35ADB">
        <w:rPr>
          <w:color w:val="auto"/>
        </w:rPr>
        <w:t xml:space="preserve"> collected by WCCSD on </w:t>
      </w:r>
      <w:r w:rsidR="00BF753B" w:rsidRPr="00C35ADB">
        <w:rPr>
          <w:color w:val="auto"/>
        </w:rPr>
        <w:t>a large sampling of the</w:t>
      </w:r>
      <w:r w:rsidRPr="00C35ADB">
        <w:rPr>
          <w:color w:val="auto"/>
        </w:rPr>
        <w:t xml:space="preserve"> sewer </w:t>
      </w:r>
      <w:r w:rsidR="00BF753B" w:rsidRPr="00C35ADB">
        <w:rPr>
          <w:color w:val="auto"/>
        </w:rPr>
        <w:t xml:space="preserve">mains </w:t>
      </w:r>
      <w:r w:rsidRPr="00C35ADB">
        <w:rPr>
          <w:color w:val="auto"/>
        </w:rPr>
        <w:t>currently maintained by Washoe County</w:t>
      </w:r>
      <w:r w:rsidR="00A5757E" w:rsidRPr="00C35ADB">
        <w:rPr>
          <w:color w:val="auto"/>
        </w:rPr>
        <w:t>. The data included categorizes each pipe by unique id, slope, diameter, material, upstream customer</w:t>
      </w:r>
      <w:r w:rsidR="00BF753B" w:rsidRPr="00C35ADB">
        <w:rPr>
          <w:color w:val="auto"/>
        </w:rPr>
        <w:t>, last maintenance date,</w:t>
      </w:r>
      <w:r w:rsidR="00A5757E" w:rsidRPr="00C35ADB">
        <w:rPr>
          <w:color w:val="auto"/>
        </w:rPr>
        <w:t xml:space="preserve"> etc. Not all the categories were needed for this assessment.</w:t>
      </w:r>
    </w:p>
    <w:p w14:paraId="19E21616" w14:textId="57EF6BD4" w:rsidR="00B9313A" w:rsidRPr="00C35ADB" w:rsidRDefault="00A5757E" w:rsidP="00C35ADB">
      <w:pPr>
        <w:rPr>
          <w:color w:val="auto"/>
        </w:rPr>
      </w:pPr>
      <w:r w:rsidRPr="00C35ADB">
        <w:rPr>
          <w:color w:val="auto"/>
        </w:rPr>
        <w:t>The raw file</w:t>
      </w:r>
      <w:r w:rsidR="007353C2" w:rsidRPr="00C35ADB">
        <w:rPr>
          <w:color w:val="auto"/>
        </w:rPr>
        <w:t>s</w:t>
      </w:r>
      <w:r w:rsidRPr="00C35ADB">
        <w:rPr>
          <w:color w:val="auto"/>
        </w:rPr>
        <w:t>: Sewer_Main_Variables.csv</w:t>
      </w:r>
      <w:r w:rsidR="007353C2" w:rsidRPr="00C35ADB">
        <w:rPr>
          <w:color w:val="auto"/>
        </w:rPr>
        <w:t xml:space="preserve"> and A_table.csv</w:t>
      </w:r>
      <w:r w:rsidRPr="00C35ADB">
        <w:rPr>
          <w:color w:val="auto"/>
        </w:rPr>
        <w:t>, will be included with the completed application.</w:t>
      </w:r>
    </w:p>
    <w:p w14:paraId="36066249" w14:textId="518DA5C5" w:rsidR="00BE5E00" w:rsidRDefault="00DD1C41" w:rsidP="00DD1C41">
      <w:pPr>
        <w:pStyle w:val="Heading3"/>
        <w:rPr>
          <w:sz w:val="28"/>
          <w:szCs w:val="28"/>
        </w:rPr>
      </w:pPr>
      <w:bookmarkStart w:id="16" w:name="_Toc33712886"/>
      <w:bookmarkStart w:id="17" w:name="_Toc33730235"/>
      <w:r w:rsidRPr="00E2266A">
        <w:rPr>
          <w:sz w:val="28"/>
          <w:szCs w:val="28"/>
        </w:rPr>
        <w:t>O</w:t>
      </w:r>
      <w:r w:rsidR="00BE5E00" w:rsidRPr="00E2266A">
        <w:rPr>
          <w:sz w:val="28"/>
          <w:szCs w:val="28"/>
        </w:rPr>
        <w:t xml:space="preserve">bjectives and </w:t>
      </w:r>
      <w:r w:rsidRPr="00E2266A">
        <w:rPr>
          <w:sz w:val="28"/>
          <w:szCs w:val="28"/>
        </w:rPr>
        <w:t>H</w:t>
      </w:r>
      <w:r w:rsidR="00BE5E00" w:rsidRPr="00E2266A">
        <w:rPr>
          <w:sz w:val="28"/>
          <w:szCs w:val="28"/>
        </w:rPr>
        <w:t>ypotheses</w:t>
      </w:r>
      <w:bookmarkEnd w:id="16"/>
      <w:bookmarkEnd w:id="17"/>
    </w:p>
    <w:p w14:paraId="421D5174" w14:textId="7919D4FE" w:rsidR="00BF753B" w:rsidRPr="00C35ADB" w:rsidRDefault="000913E3" w:rsidP="00C35ADB">
      <w:pPr>
        <w:rPr>
          <w:color w:val="auto"/>
        </w:rPr>
      </w:pPr>
      <w:r w:rsidRPr="00C35ADB">
        <w:rPr>
          <w:color w:val="auto"/>
        </w:rPr>
        <w:t xml:space="preserve">The objective of the project </w:t>
      </w:r>
      <w:r w:rsidR="002B24D4" w:rsidRPr="00C35ADB">
        <w:rPr>
          <w:color w:val="auto"/>
        </w:rPr>
        <w:t xml:space="preserve">is to </w:t>
      </w:r>
      <w:r w:rsidR="00C0057D" w:rsidRPr="00C35ADB">
        <w:rPr>
          <w:color w:val="auto"/>
        </w:rPr>
        <w:t xml:space="preserve">more </w:t>
      </w:r>
      <w:r w:rsidR="002B24D4" w:rsidRPr="00C35ADB">
        <w:rPr>
          <w:color w:val="auto"/>
        </w:rPr>
        <w:t xml:space="preserve">accurately predict the ideal maintenance period for sewer mains based on known criteria. The potential benefits of successful implementation </w:t>
      </w:r>
      <w:r w:rsidR="002B24D4" w:rsidRPr="00C35ADB">
        <w:rPr>
          <w:color w:val="auto"/>
        </w:rPr>
        <w:lastRenderedPageBreak/>
        <w:t>are increased productiveness of maintenance staff, decreased costs, and minimized risk associated with sewer main failure.</w:t>
      </w:r>
    </w:p>
    <w:p w14:paraId="1754AE96" w14:textId="2C64C502" w:rsidR="002B24D4" w:rsidRPr="00C35ADB" w:rsidRDefault="002B24D4" w:rsidP="00C35ADB">
      <w:pPr>
        <w:rPr>
          <w:color w:val="auto"/>
        </w:rPr>
      </w:pPr>
      <w:r w:rsidRPr="00C35ADB">
        <w:rPr>
          <w:color w:val="auto"/>
        </w:rPr>
        <w:t xml:space="preserve">Our hypothesis is that using the data currently available along with </w:t>
      </w:r>
      <w:r w:rsidR="00C0057D" w:rsidRPr="00C35ADB">
        <w:rPr>
          <w:color w:val="auto"/>
        </w:rPr>
        <w:t>specific</w:t>
      </w:r>
      <w:r w:rsidRPr="00C35ADB">
        <w:rPr>
          <w:color w:val="auto"/>
        </w:rPr>
        <w:t xml:space="preserve"> algorithms, we can predict the rate of sediment accumulation, and therefore</w:t>
      </w:r>
      <w:r w:rsidR="00C0057D" w:rsidRPr="00C35ADB">
        <w:rPr>
          <w:color w:val="auto"/>
        </w:rPr>
        <w:t>,</w:t>
      </w:r>
      <w:r w:rsidRPr="00C35ADB">
        <w:rPr>
          <w:color w:val="auto"/>
        </w:rPr>
        <w:t xml:space="preserve"> the</w:t>
      </w:r>
      <w:r w:rsidR="00C0057D" w:rsidRPr="00C35ADB">
        <w:rPr>
          <w:color w:val="auto"/>
        </w:rPr>
        <w:t xml:space="preserve"> optimal </w:t>
      </w:r>
      <w:r w:rsidRPr="00C35ADB">
        <w:rPr>
          <w:color w:val="auto"/>
        </w:rPr>
        <w:t xml:space="preserve">maintenance period for a given sewer main. This data, along with field data collected by maintenance technicians, can be used to further fine tune maintenance periods, grouped by pipe type. If properly implemented, this project will take the burden of predicting maintenance needs </w:t>
      </w:r>
      <w:r w:rsidR="00C0057D" w:rsidRPr="00C35ADB">
        <w:rPr>
          <w:color w:val="auto"/>
        </w:rPr>
        <w:t>away from</w:t>
      </w:r>
      <w:r w:rsidRPr="00C35ADB">
        <w:rPr>
          <w:color w:val="auto"/>
        </w:rPr>
        <w:t xml:space="preserve"> maintenance </w:t>
      </w:r>
      <w:r w:rsidR="00C0057D" w:rsidRPr="00C35ADB">
        <w:rPr>
          <w:color w:val="auto"/>
        </w:rPr>
        <w:t>staff</w:t>
      </w:r>
      <w:r w:rsidRPr="00C35ADB">
        <w:rPr>
          <w:color w:val="auto"/>
        </w:rPr>
        <w:t xml:space="preserve"> and </w:t>
      </w:r>
      <w:r w:rsidR="00C35ADB" w:rsidRPr="00C35ADB">
        <w:rPr>
          <w:rFonts w:eastAsia="Times New Roman"/>
          <w:color w:val="auto"/>
        </w:rPr>
        <w:t>leverage empirical data to optimize job planning and decrease risk of sanitary sewer overflow (SSO) events.</w:t>
      </w:r>
    </w:p>
    <w:p w14:paraId="2DF56004" w14:textId="1FFA0C01" w:rsidR="00BE5E00" w:rsidRDefault="00DD1C41" w:rsidP="00DD1C41">
      <w:pPr>
        <w:pStyle w:val="Heading3"/>
        <w:rPr>
          <w:sz w:val="28"/>
          <w:szCs w:val="28"/>
        </w:rPr>
      </w:pPr>
      <w:bookmarkStart w:id="18" w:name="_Toc33712887"/>
      <w:bookmarkStart w:id="19" w:name="_Toc33730236"/>
      <w:r w:rsidRPr="00E2266A">
        <w:rPr>
          <w:sz w:val="28"/>
          <w:szCs w:val="28"/>
        </w:rPr>
        <w:t>P</w:t>
      </w:r>
      <w:r w:rsidR="00BE5E00" w:rsidRPr="00E2266A">
        <w:rPr>
          <w:sz w:val="28"/>
          <w:szCs w:val="28"/>
        </w:rPr>
        <w:t xml:space="preserve">roject </w:t>
      </w:r>
      <w:r w:rsidRPr="00E2266A">
        <w:rPr>
          <w:sz w:val="28"/>
          <w:szCs w:val="28"/>
        </w:rPr>
        <w:t>M</w:t>
      </w:r>
      <w:r w:rsidR="00BE5E00" w:rsidRPr="00E2266A">
        <w:rPr>
          <w:sz w:val="28"/>
          <w:szCs w:val="28"/>
        </w:rPr>
        <w:t>ethodology</w:t>
      </w:r>
      <w:bookmarkEnd w:id="18"/>
      <w:bookmarkEnd w:id="19"/>
    </w:p>
    <w:p w14:paraId="56EF466E" w14:textId="429A0A68" w:rsidR="003B099B" w:rsidRPr="00931C40" w:rsidRDefault="00931C40" w:rsidP="00C35ADB">
      <w:pPr>
        <w:rPr>
          <w:color w:val="auto"/>
        </w:rPr>
      </w:pPr>
      <w:r w:rsidRPr="00931C40">
        <w:rPr>
          <w:rFonts w:eastAsia="Times New Roman"/>
          <w:color w:val="auto"/>
        </w:rPr>
        <w:t>For this project we will using the Agile methodology</w:t>
      </w:r>
      <w:r>
        <w:rPr>
          <w:rFonts w:eastAsia="Times New Roman"/>
          <w:color w:val="auto"/>
        </w:rPr>
        <w:t xml:space="preserve">. </w:t>
      </w:r>
      <w:r w:rsidR="003B099B" w:rsidRPr="00931C40">
        <w:rPr>
          <w:color w:val="auto"/>
        </w:rPr>
        <w:t>The ability to build the product incrementally, as well as allowing for frequent input from the customer, is key to providing a great end user experience. We can include all the features</w:t>
      </w:r>
      <w:r w:rsidR="00D435D1" w:rsidRPr="00931C40">
        <w:rPr>
          <w:color w:val="auto"/>
        </w:rPr>
        <w:t xml:space="preserve"> requested</w:t>
      </w:r>
      <w:r w:rsidR="00753250" w:rsidRPr="00931C40">
        <w:rPr>
          <w:color w:val="auto"/>
        </w:rPr>
        <w:t xml:space="preserve"> and</w:t>
      </w:r>
      <w:r w:rsidR="003B099B" w:rsidRPr="00931C40">
        <w:rPr>
          <w:color w:val="auto"/>
        </w:rPr>
        <w:t xml:space="preserve"> spend as little time as possible on unnecessary </w:t>
      </w:r>
      <w:r w:rsidR="00D435D1" w:rsidRPr="00931C40">
        <w:rPr>
          <w:color w:val="auto"/>
        </w:rPr>
        <w:t>components</w:t>
      </w:r>
      <w:r w:rsidR="003B099B" w:rsidRPr="00931C40">
        <w:rPr>
          <w:color w:val="auto"/>
        </w:rPr>
        <w:t>.</w:t>
      </w:r>
    </w:p>
    <w:p w14:paraId="7CBD5996" w14:textId="74F3E0AE" w:rsidR="00753250" w:rsidRPr="00C35ADB" w:rsidRDefault="00753250" w:rsidP="00C35ADB">
      <w:pPr>
        <w:rPr>
          <w:color w:val="auto"/>
        </w:rPr>
      </w:pPr>
      <w:r w:rsidRPr="00C35ADB">
        <w:rPr>
          <w:color w:val="auto"/>
        </w:rPr>
        <w:t xml:space="preserve">The following is the basic outline of the different phases we will use for the project:  </w:t>
      </w:r>
    </w:p>
    <w:p w14:paraId="6A2D45CE" w14:textId="0D652EAC" w:rsidR="00753250" w:rsidRPr="00C35ADB" w:rsidRDefault="005F30F6" w:rsidP="00C35ADB">
      <w:pPr>
        <w:pStyle w:val="ListBullet"/>
        <w:rPr>
          <w:color w:val="auto"/>
        </w:rPr>
      </w:pPr>
      <w:r w:rsidRPr="00C35ADB">
        <w:rPr>
          <w:color w:val="auto"/>
        </w:rPr>
        <w:t>Planning</w:t>
      </w:r>
      <w:r w:rsidR="00753250" w:rsidRPr="00C35ADB">
        <w:rPr>
          <w:color w:val="auto"/>
        </w:rPr>
        <w:t xml:space="preserve"> Phase: Define requirements for current build of software product based on </w:t>
      </w:r>
      <w:r w:rsidRPr="00C35ADB">
        <w:rPr>
          <w:color w:val="auto"/>
        </w:rPr>
        <w:t>stakeholder</w:t>
      </w:r>
      <w:r w:rsidR="00753250" w:rsidRPr="00C35ADB">
        <w:rPr>
          <w:color w:val="auto"/>
        </w:rPr>
        <w:t xml:space="preserve"> input and </w:t>
      </w:r>
      <w:r w:rsidRPr="00C35ADB">
        <w:rPr>
          <w:color w:val="auto"/>
        </w:rPr>
        <w:t>define a timeline for completion</w:t>
      </w:r>
    </w:p>
    <w:p w14:paraId="0ECA4FAF" w14:textId="7ABE8876" w:rsidR="00753250" w:rsidRPr="00C35ADB" w:rsidRDefault="00753250" w:rsidP="00C35ADB">
      <w:pPr>
        <w:pStyle w:val="ListBullet"/>
        <w:rPr>
          <w:color w:val="auto"/>
        </w:rPr>
      </w:pPr>
      <w:r w:rsidRPr="00C35ADB">
        <w:rPr>
          <w:color w:val="auto"/>
        </w:rPr>
        <w:t>Development Phase</w:t>
      </w:r>
      <w:r w:rsidR="005F30F6" w:rsidRPr="00C35ADB">
        <w:rPr>
          <w:color w:val="auto"/>
        </w:rPr>
        <w:t>: Begin sprint based on requirements gathered with the goal of having a working iteration by end of sprint</w:t>
      </w:r>
    </w:p>
    <w:p w14:paraId="07FABA55" w14:textId="0FE782B7" w:rsidR="00753250" w:rsidRPr="00C35ADB" w:rsidRDefault="00753250" w:rsidP="00C35ADB">
      <w:pPr>
        <w:pStyle w:val="ListBullet"/>
        <w:rPr>
          <w:color w:val="auto"/>
        </w:rPr>
      </w:pPr>
      <w:r w:rsidRPr="00C35ADB">
        <w:rPr>
          <w:color w:val="auto"/>
        </w:rPr>
        <w:t>Testing Phase</w:t>
      </w:r>
      <w:r w:rsidR="005F30F6" w:rsidRPr="00C35ADB">
        <w:rPr>
          <w:color w:val="auto"/>
        </w:rPr>
        <w:t>:</w:t>
      </w:r>
      <w:r w:rsidRPr="00C35ADB">
        <w:rPr>
          <w:color w:val="auto"/>
        </w:rPr>
        <w:t xml:space="preserve"> </w:t>
      </w:r>
      <w:r w:rsidR="005F30F6" w:rsidRPr="00C35ADB">
        <w:rPr>
          <w:color w:val="auto"/>
        </w:rPr>
        <w:t>Implement QA testing for defects and bugs, address any defects, and develop user documentation</w:t>
      </w:r>
    </w:p>
    <w:p w14:paraId="2038F9DE" w14:textId="4359C1CD" w:rsidR="00753250" w:rsidRPr="00C35ADB" w:rsidRDefault="00753250" w:rsidP="00C35ADB">
      <w:pPr>
        <w:pStyle w:val="ListBullet"/>
        <w:rPr>
          <w:color w:val="auto"/>
        </w:rPr>
      </w:pPr>
      <w:r w:rsidRPr="00C35ADB">
        <w:rPr>
          <w:color w:val="auto"/>
        </w:rPr>
        <w:t>Delivery Phase</w:t>
      </w:r>
      <w:r w:rsidR="005F30F6" w:rsidRPr="00C35ADB">
        <w:rPr>
          <w:color w:val="auto"/>
        </w:rPr>
        <w:t>:</w:t>
      </w:r>
      <w:r w:rsidRPr="00C35ADB">
        <w:rPr>
          <w:color w:val="auto"/>
        </w:rPr>
        <w:t xml:space="preserve"> Integrate </w:t>
      </w:r>
      <w:r w:rsidR="005F30F6" w:rsidRPr="00C35ADB">
        <w:rPr>
          <w:color w:val="auto"/>
        </w:rPr>
        <w:t>current iteration into previous version, and/or release into production</w:t>
      </w:r>
    </w:p>
    <w:p w14:paraId="58F0096D" w14:textId="0E50BC68" w:rsidR="00931C40" w:rsidRDefault="005F30F6" w:rsidP="00C35ADB">
      <w:pPr>
        <w:pStyle w:val="ListBullet"/>
        <w:rPr>
          <w:color w:val="auto"/>
        </w:rPr>
      </w:pPr>
      <w:r w:rsidRPr="00C35ADB">
        <w:rPr>
          <w:color w:val="auto"/>
        </w:rPr>
        <w:t>Assessment</w:t>
      </w:r>
      <w:r w:rsidR="00753250" w:rsidRPr="00C35ADB">
        <w:rPr>
          <w:color w:val="auto"/>
        </w:rPr>
        <w:t xml:space="preserve"> Phase</w:t>
      </w:r>
      <w:r w:rsidRPr="00C35ADB">
        <w:rPr>
          <w:color w:val="auto"/>
        </w:rPr>
        <w:t>: Get stakeholder input on current iteration in order to finalize product of gather requirements for next iteration</w:t>
      </w:r>
    </w:p>
    <w:p w14:paraId="4A588E23" w14:textId="77777777" w:rsidR="00931C40" w:rsidRDefault="00931C40">
      <w:pPr>
        <w:rPr>
          <w:color w:val="auto"/>
        </w:rPr>
      </w:pPr>
      <w:r>
        <w:rPr>
          <w:color w:val="auto"/>
        </w:rPr>
        <w:br w:type="page"/>
      </w:r>
    </w:p>
    <w:p w14:paraId="276950E2" w14:textId="77777777" w:rsidR="00753250" w:rsidRPr="00C35ADB" w:rsidRDefault="00753250" w:rsidP="00C35ADB">
      <w:pPr>
        <w:pStyle w:val="ListBullet"/>
        <w:rPr>
          <w:color w:val="auto"/>
        </w:rPr>
      </w:pPr>
    </w:p>
    <w:p w14:paraId="39713698" w14:textId="49C1B52A" w:rsidR="00BE5E00" w:rsidRDefault="00DD1C41" w:rsidP="00DD1C41">
      <w:pPr>
        <w:pStyle w:val="Heading3"/>
        <w:rPr>
          <w:sz w:val="28"/>
          <w:szCs w:val="28"/>
        </w:rPr>
      </w:pPr>
      <w:bookmarkStart w:id="20" w:name="_Toc33712888"/>
      <w:bookmarkStart w:id="21" w:name="_Toc33730237"/>
      <w:r w:rsidRPr="00E2266A">
        <w:rPr>
          <w:sz w:val="28"/>
          <w:szCs w:val="28"/>
        </w:rPr>
        <w:t>F</w:t>
      </w:r>
      <w:r w:rsidR="00BE5E00" w:rsidRPr="00E2266A">
        <w:rPr>
          <w:sz w:val="28"/>
          <w:szCs w:val="28"/>
        </w:rPr>
        <w:t xml:space="preserve">unding </w:t>
      </w:r>
      <w:r w:rsidRPr="00E2266A">
        <w:rPr>
          <w:sz w:val="28"/>
          <w:szCs w:val="28"/>
        </w:rPr>
        <w:t>R</w:t>
      </w:r>
      <w:r w:rsidR="00BE5E00" w:rsidRPr="00E2266A">
        <w:rPr>
          <w:sz w:val="28"/>
          <w:szCs w:val="28"/>
        </w:rPr>
        <w:t>equirements</w:t>
      </w:r>
      <w:bookmarkEnd w:id="20"/>
      <w:bookmarkEnd w:id="21"/>
    </w:p>
    <w:p w14:paraId="54C498DC" w14:textId="15330B1F" w:rsidR="002C4CA7" w:rsidRPr="00C35ADB" w:rsidRDefault="002C4CA7" w:rsidP="00C35ADB">
      <w:pPr>
        <w:rPr>
          <w:color w:val="auto"/>
        </w:rPr>
      </w:pPr>
      <w:r w:rsidRPr="00C35ADB">
        <w:rPr>
          <w:color w:val="auto"/>
        </w:rPr>
        <w:t>Initial estimates for time required and associated cost:</w:t>
      </w:r>
    </w:p>
    <w:tbl>
      <w:tblPr>
        <w:tblStyle w:val="MediumShading2-Accent5"/>
        <w:tblW w:w="4504" w:type="pct"/>
        <w:tblLook w:val="0660" w:firstRow="1" w:lastRow="1" w:firstColumn="0" w:lastColumn="0" w:noHBand="1" w:noVBand="1"/>
      </w:tblPr>
      <w:tblGrid>
        <w:gridCol w:w="2201"/>
        <w:gridCol w:w="1861"/>
        <w:gridCol w:w="1862"/>
        <w:gridCol w:w="1859"/>
      </w:tblGrid>
      <w:tr w:rsidR="002C4CA7" w14:paraId="2AEF5275" w14:textId="77777777" w:rsidTr="00C35ADB">
        <w:trPr>
          <w:cnfStyle w:val="100000000000" w:firstRow="1" w:lastRow="0" w:firstColumn="0" w:lastColumn="0" w:oddVBand="0" w:evenVBand="0" w:oddHBand="0" w:evenHBand="0" w:firstRowFirstColumn="0" w:firstRowLastColumn="0" w:lastRowFirstColumn="0" w:lastRowLastColumn="0"/>
          <w:trHeight w:val="300"/>
        </w:trPr>
        <w:tc>
          <w:tcPr>
            <w:tcW w:w="1414" w:type="pct"/>
            <w:noWrap/>
          </w:tcPr>
          <w:p w14:paraId="15290DBC" w14:textId="169DE23A" w:rsidR="002C4CA7" w:rsidRDefault="002C4CA7">
            <w:r>
              <w:t>Service</w:t>
            </w:r>
          </w:p>
        </w:tc>
        <w:tc>
          <w:tcPr>
            <w:tcW w:w="1196" w:type="pct"/>
          </w:tcPr>
          <w:p w14:paraId="6300A8A8" w14:textId="4F30130F" w:rsidR="002C4CA7" w:rsidRDefault="002C4CA7">
            <w:r>
              <w:t>Cost/Hour</w:t>
            </w:r>
          </w:p>
        </w:tc>
        <w:tc>
          <w:tcPr>
            <w:tcW w:w="1196" w:type="pct"/>
          </w:tcPr>
          <w:p w14:paraId="2B531A30" w14:textId="050911C9" w:rsidR="002C4CA7" w:rsidRDefault="002C4CA7">
            <w:r>
              <w:t>Total Hours</w:t>
            </w:r>
          </w:p>
        </w:tc>
        <w:tc>
          <w:tcPr>
            <w:tcW w:w="1195" w:type="pct"/>
          </w:tcPr>
          <w:p w14:paraId="2E205F28" w14:textId="3664D577" w:rsidR="002C4CA7" w:rsidRDefault="002C4CA7">
            <w:r>
              <w:t>Total Cost</w:t>
            </w:r>
          </w:p>
        </w:tc>
      </w:tr>
      <w:tr w:rsidR="002C4CA7" w14:paraId="76163616" w14:textId="77777777" w:rsidTr="00C35ADB">
        <w:trPr>
          <w:trHeight w:val="17"/>
        </w:trPr>
        <w:tc>
          <w:tcPr>
            <w:tcW w:w="1414" w:type="pct"/>
            <w:noWrap/>
          </w:tcPr>
          <w:p w14:paraId="3A3B0C93" w14:textId="77777777" w:rsidR="002C4CA7" w:rsidRDefault="002C4CA7"/>
        </w:tc>
        <w:tc>
          <w:tcPr>
            <w:tcW w:w="1196" w:type="pct"/>
          </w:tcPr>
          <w:p w14:paraId="065E347B" w14:textId="643F90BA" w:rsidR="002C4CA7" w:rsidRDefault="002C4CA7">
            <w:pPr>
              <w:rPr>
                <w:rStyle w:val="SubtleEmphasis"/>
              </w:rPr>
            </w:pPr>
          </w:p>
        </w:tc>
        <w:tc>
          <w:tcPr>
            <w:tcW w:w="1196" w:type="pct"/>
          </w:tcPr>
          <w:p w14:paraId="670FF453" w14:textId="77777777" w:rsidR="002C4CA7" w:rsidRDefault="002C4CA7"/>
        </w:tc>
        <w:tc>
          <w:tcPr>
            <w:tcW w:w="1195" w:type="pct"/>
          </w:tcPr>
          <w:p w14:paraId="6A1D0358" w14:textId="77777777" w:rsidR="002C4CA7" w:rsidRDefault="002C4CA7"/>
        </w:tc>
      </w:tr>
      <w:tr w:rsidR="002C4CA7" w14:paraId="23AD327A" w14:textId="77777777" w:rsidTr="00C35ADB">
        <w:trPr>
          <w:trHeight w:val="693"/>
        </w:trPr>
        <w:tc>
          <w:tcPr>
            <w:tcW w:w="1414" w:type="pct"/>
            <w:noWrap/>
          </w:tcPr>
          <w:p w14:paraId="4D25D224" w14:textId="41C3F21C" w:rsidR="002C4CA7" w:rsidRDefault="002C4CA7">
            <w:r>
              <w:t>Planning and Design</w:t>
            </w:r>
          </w:p>
        </w:tc>
        <w:tc>
          <w:tcPr>
            <w:tcW w:w="1196" w:type="pct"/>
          </w:tcPr>
          <w:p w14:paraId="3EFB9B80" w14:textId="77C7E193" w:rsidR="002C4CA7" w:rsidRDefault="002C4CA7">
            <w:pPr>
              <w:pStyle w:val="DecimalAligned"/>
            </w:pPr>
            <w:r>
              <w:t>$125</w:t>
            </w:r>
          </w:p>
        </w:tc>
        <w:tc>
          <w:tcPr>
            <w:tcW w:w="1196" w:type="pct"/>
          </w:tcPr>
          <w:p w14:paraId="558950F8" w14:textId="07AB76D6" w:rsidR="002C4CA7" w:rsidRDefault="00DA5D77">
            <w:pPr>
              <w:pStyle w:val="DecimalAligned"/>
            </w:pPr>
            <w:r>
              <w:t>40</w:t>
            </w:r>
          </w:p>
        </w:tc>
        <w:tc>
          <w:tcPr>
            <w:tcW w:w="1195" w:type="pct"/>
          </w:tcPr>
          <w:p w14:paraId="50283E2E" w14:textId="78E9BA4F" w:rsidR="002C4CA7" w:rsidRDefault="002C4CA7">
            <w:pPr>
              <w:pStyle w:val="DecimalAligned"/>
            </w:pPr>
            <w:r>
              <w:t>$</w:t>
            </w:r>
            <w:r w:rsidR="00DA5D77">
              <w:t>5000</w:t>
            </w:r>
          </w:p>
          <w:p w14:paraId="0FF42146" w14:textId="152BE621" w:rsidR="002C4CA7" w:rsidRDefault="002C4CA7">
            <w:pPr>
              <w:pStyle w:val="DecimalAligned"/>
            </w:pPr>
          </w:p>
        </w:tc>
      </w:tr>
      <w:tr w:rsidR="002C4CA7" w14:paraId="6E73C614" w14:textId="77777777" w:rsidTr="00C35ADB">
        <w:trPr>
          <w:trHeight w:val="693"/>
        </w:trPr>
        <w:tc>
          <w:tcPr>
            <w:tcW w:w="1414" w:type="pct"/>
            <w:noWrap/>
          </w:tcPr>
          <w:p w14:paraId="46764710" w14:textId="43553F7D" w:rsidR="002C4CA7" w:rsidRDefault="002C4CA7">
            <w:r>
              <w:t>Development</w:t>
            </w:r>
          </w:p>
        </w:tc>
        <w:tc>
          <w:tcPr>
            <w:tcW w:w="1196" w:type="pct"/>
          </w:tcPr>
          <w:p w14:paraId="42911B5C" w14:textId="165E69CC" w:rsidR="002C4CA7" w:rsidRDefault="002C4CA7">
            <w:pPr>
              <w:pStyle w:val="DecimalAligned"/>
            </w:pPr>
            <w:r>
              <w:t>$175</w:t>
            </w:r>
          </w:p>
        </w:tc>
        <w:tc>
          <w:tcPr>
            <w:tcW w:w="1196" w:type="pct"/>
          </w:tcPr>
          <w:p w14:paraId="53D37D80" w14:textId="321F1DF6" w:rsidR="002C4CA7" w:rsidRDefault="00DA5D77">
            <w:pPr>
              <w:pStyle w:val="DecimalAligned"/>
            </w:pPr>
            <w:r>
              <w:t>80</w:t>
            </w:r>
          </w:p>
        </w:tc>
        <w:tc>
          <w:tcPr>
            <w:tcW w:w="1195" w:type="pct"/>
          </w:tcPr>
          <w:p w14:paraId="4581F6AC" w14:textId="7838D998" w:rsidR="002C4CA7" w:rsidRDefault="002C4CA7">
            <w:pPr>
              <w:pStyle w:val="DecimalAligned"/>
            </w:pPr>
            <w:r>
              <w:t>$</w:t>
            </w:r>
            <w:r w:rsidR="00DA5D77">
              <w:t>14000</w:t>
            </w:r>
          </w:p>
          <w:p w14:paraId="7382729C" w14:textId="32E63B69" w:rsidR="002C4CA7" w:rsidRDefault="002C4CA7">
            <w:pPr>
              <w:pStyle w:val="DecimalAligned"/>
            </w:pPr>
          </w:p>
        </w:tc>
      </w:tr>
      <w:tr w:rsidR="002C4CA7" w14:paraId="5C27B3F0" w14:textId="77777777" w:rsidTr="00C35ADB">
        <w:trPr>
          <w:trHeight w:val="347"/>
        </w:trPr>
        <w:tc>
          <w:tcPr>
            <w:tcW w:w="1414" w:type="pct"/>
            <w:noWrap/>
          </w:tcPr>
          <w:p w14:paraId="6A82CD65" w14:textId="1AEC795A" w:rsidR="002C4CA7" w:rsidRDefault="002C4CA7">
            <w:r>
              <w:t xml:space="preserve"> Documentation</w:t>
            </w:r>
          </w:p>
        </w:tc>
        <w:tc>
          <w:tcPr>
            <w:tcW w:w="1196" w:type="pct"/>
          </w:tcPr>
          <w:p w14:paraId="370E9DB1" w14:textId="76D0C8A9" w:rsidR="002C4CA7" w:rsidRDefault="002C4CA7">
            <w:pPr>
              <w:pStyle w:val="DecimalAligned"/>
            </w:pPr>
            <w:r>
              <w:t>$125</w:t>
            </w:r>
          </w:p>
        </w:tc>
        <w:tc>
          <w:tcPr>
            <w:tcW w:w="1196" w:type="pct"/>
          </w:tcPr>
          <w:p w14:paraId="46C46EC2" w14:textId="0B39E0E1" w:rsidR="002C4CA7" w:rsidRDefault="00DA5D77">
            <w:pPr>
              <w:pStyle w:val="DecimalAligned"/>
            </w:pPr>
            <w:r>
              <w:t>40</w:t>
            </w:r>
          </w:p>
        </w:tc>
        <w:tc>
          <w:tcPr>
            <w:tcW w:w="1195" w:type="pct"/>
          </w:tcPr>
          <w:p w14:paraId="78D9F20C" w14:textId="2E812331" w:rsidR="002C4CA7" w:rsidRDefault="002C4CA7">
            <w:pPr>
              <w:pStyle w:val="DecimalAligned"/>
            </w:pPr>
            <w:r>
              <w:t>$</w:t>
            </w:r>
            <w:r w:rsidR="00DA5D77">
              <w:t>5000</w:t>
            </w:r>
          </w:p>
        </w:tc>
      </w:tr>
      <w:tr w:rsidR="002C4CA7" w14:paraId="3247FB5B" w14:textId="77777777" w:rsidTr="00C35ADB">
        <w:trPr>
          <w:cnfStyle w:val="010000000000" w:firstRow="0" w:lastRow="1" w:firstColumn="0" w:lastColumn="0" w:oddVBand="0" w:evenVBand="0" w:oddHBand="0" w:evenHBand="0" w:firstRowFirstColumn="0" w:firstRowLastColumn="0" w:lastRowFirstColumn="0" w:lastRowLastColumn="0"/>
          <w:trHeight w:val="358"/>
        </w:trPr>
        <w:tc>
          <w:tcPr>
            <w:tcW w:w="1414" w:type="pct"/>
            <w:noWrap/>
          </w:tcPr>
          <w:p w14:paraId="60C2C666" w14:textId="77777777" w:rsidR="002C4CA7" w:rsidRDefault="002C4CA7">
            <w:r>
              <w:t>Total</w:t>
            </w:r>
          </w:p>
        </w:tc>
        <w:tc>
          <w:tcPr>
            <w:tcW w:w="1196" w:type="pct"/>
          </w:tcPr>
          <w:p w14:paraId="2B421DEF" w14:textId="21AA18FB" w:rsidR="002C4CA7" w:rsidRDefault="002C4CA7">
            <w:pPr>
              <w:pStyle w:val="DecimalAligned"/>
            </w:pPr>
          </w:p>
        </w:tc>
        <w:tc>
          <w:tcPr>
            <w:tcW w:w="1196" w:type="pct"/>
          </w:tcPr>
          <w:p w14:paraId="22831C5D" w14:textId="35685D5B" w:rsidR="002C4CA7" w:rsidRDefault="002C4CA7">
            <w:pPr>
              <w:pStyle w:val="DecimalAligned"/>
            </w:pPr>
          </w:p>
        </w:tc>
        <w:tc>
          <w:tcPr>
            <w:tcW w:w="1195" w:type="pct"/>
          </w:tcPr>
          <w:p w14:paraId="1AE3DAA7" w14:textId="07912D70" w:rsidR="002C4CA7" w:rsidRDefault="002C4CA7">
            <w:pPr>
              <w:pStyle w:val="DecimalAligned"/>
            </w:pPr>
            <w:r>
              <w:t>$</w:t>
            </w:r>
            <w:r w:rsidR="00DA5D77">
              <w:t>24000</w:t>
            </w:r>
          </w:p>
        </w:tc>
      </w:tr>
    </w:tbl>
    <w:p w14:paraId="274FF4A2" w14:textId="25C3A7C6" w:rsidR="00753250" w:rsidRPr="00753250" w:rsidRDefault="00753250" w:rsidP="00753250"/>
    <w:p w14:paraId="47484773" w14:textId="6B589D3C" w:rsidR="00BE5E00" w:rsidRDefault="00DD1C41" w:rsidP="00DD1C41">
      <w:pPr>
        <w:pStyle w:val="Heading3"/>
        <w:rPr>
          <w:sz w:val="28"/>
          <w:szCs w:val="28"/>
        </w:rPr>
      </w:pPr>
      <w:bookmarkStart w:id="22" w:name="_Toc33712889"/>
      <w:bookmarkStart w:id="23" w:name="_Toc33730238"/>
      <w:r w:rsidRPr="00E2266A">
        <w:rPr>
          <w:sz w:val="28"/>
          <w:szCs w:val="28"/>
        </w:rPr>
        <w:t>S</w:t>
      </w:r>
      <w:r w:rsidR="00BE5E00" w:rsidRPr="00E2266A">
        <w:rPr>
          <w:sz w:val="28"/>
          <w:szCs w:val="28"/>
        </w:rPr>
        <w:t xml:space="preserve">takeholder </w:t>
      </w:r>
      <w:r w:rsidRPr="00E2266A">
        <w:rPr>
          <w:sz w:val="28"/>
          <w:szCs w:val="28"/>
        </w:rPr>
        <w:t>I</w:t>
      </w:r>
      <w:r w:rsidR="00BE5E00" w:rsidRPr="00E2266A">
        <w:rPr>
          <w:sz w:val="28"/>
          <w:szCs w:val="28"/>
        </w:rPr>
        <w:t>mpact</w:t>
      </w:r>
      <w:bookmarkEnd w:id="22"/>
      <w:bookmarkEnd w:id="23"/>
    </w:p>
    <w:p w14:paraId="4194E608" w14:textId="2181F7AE" w:rsidR="00BB7471" w:rsidRPr="00C35ADB" w:rsidRDefault="00BB7471" w:rsidP="00C35ADB">
      <w:pPr>
        <w:rPr>
          <w:color w:val="auto"/>
        </w:rPr>
      </w:pPr>
      <w:r w:rsidRPr="00C35ADB">
        <w:rPr>
          <w:color w:val="auto"/>
        </w:rPr>
        <w:t>Through the development of this application WCCSD will gain the ability to more accurately and conveniently plan for the maintenance of its valuable</w:t>
      </w:r>
      <w:r w:rsidR="006F1607" w:rsidRPr="00C35ADB">
        <w:rPr>
          <w:color w:val="auto"/>
        </w:rPr>
        <w:t xml:space="preserve"> sewer pipe </w:t>
      </w:r>
      <w:r w:rsidRPr="00C35ADB">
        <w:rPr>
          <w:color w:val="auto"/>
        </w:rPr>
        <w:t>infrastructure. It will allow field technicians to focus more fully on field work</w:t>
      </w:r>
      <w:r w:rsidR="006F1607" w:rsidRPr="00C35ADB">
        <w:rPr>
          <w:color w:val="auto"/>
        </w:rPr>
        <w:t>, while still valuing their input</w:t>
      </w:r>
      <w:r w:rsidRPr="00C35ADB">
        <w:rPr>
          <w:color w:val="auto"/>
        </w:rPr>
        <w:t>. Finally, it will help to minimize potential negative impact on the tax payors of Washoe County due to too infrequent maintenance.</w:t>
      </w:r>
    </w:p>
    <w:p w14:paraId="3AE9E5A3" w14:textId="3E12DC9D" w:rsidR="00BE5E00" w:rsidRDefault="00DD1C41" w:rsidP="00DD1C41">
      <w:pPr>
        <w:pStyle w:val="Heading3"/>
        <w:rPr>
          <w:sz w:val="28"/>
          <w:szCs w:val="28"/>
        </w:rPr>
      </w:pPr>
      <w:bookmarkStart w:id="24" w:name="_Toc33712890"/>
      <w:bookmarkStart w:id="25" w:name="_Toc33730239"/>
      <w:r w:rsidRPr="00E2266A">
        <w:rPr>
          <w:sz w:val="28"/>
          <w:szCs w:val="28"/>
        </w:rPr>
        <w:t>E</w:t>
      </w:r>
      <w:r w:rsidR="00BE5E00" w:rsidRPr="00E2266A">
        <w:rPr>
          <w:sz w:val="28"/>
          <w:szCs w:val="28"/>
        </w:rPr>
        <w:t xml:space="preserve">thical and </w:t>
      </w:r>
      <w:r w:rsidRPr="00E2266A">
        <w:rPr>
          <w:sz w:val="28"/>
          <w:szCs w:val="28"/>
        </w:rPr>
        <w:t>L</w:t>
      </w:r>
      <w:r w:rsidR="00BE5E00" w:rsidRPr="00E2266A">
        <w:rPr>
          <w:sz w:val="28"/>
          <w:szCs w:val="28"/>
        </w:rPr>
        <w:t xml:space="preserve">egal </w:t>
      </w:r>
      <w:r w:rsidRPr="00E2266A">
        <w:rPr>
          <w:sz w:val="28"/>
          <w:szCs w:val="28"/>
        </w:rPr>
        <w:t>C</w:t>
      </w:r>
      <w:r w:rsidR="00BE5E00" w:rsidRPr="00E2266A">
        <w:rPr>
          <w:sz w:val="28"/>
          <w:szCs w:val="28"/>
        </w:rPr>
        <w:t>onsiderations</w:t>
      </w:r>
      <w:bookmarkEnd w:id="24"/>
      <w:bookmarkEnd w:id="25"/>
    </w:p>
    <w:p w14:paraId="74A63D36" w14:textId="3F72DFB9" w:rsidR="006F1607" w:rsidRPr="00C35ADB" w:rsidRDefault="00DA5D77" w:rsidP="00C35ADB">
      <w:pPr>
        <w:rPr>
          <w:color w:val="auto"/>
        </w:rPr>
      </w:pPr>
      <w:r w:rsidRPr="00C35ADB">
        <w:rPr>
          <w:color w:val="auto"/>
        </w:rPr>
        <w:t xml:space="preserve">There are no ethical or legal considerations that need to be made regarding this project. </w:t>
      </w:r>
      <w:r w:rsidR="006F1607" w:rsidRPr="00C35ADB">
        <w:rPr>
          <w:color w:val="auto"/>
        </w:rPr>
        <w:t xml:space="preserve">All data collected for the development of this application is publicly available. There is no risk of any potentially sensitive </w:t>
      </w:r>
      <w:r w:rsidRPr="00C35ADB">
        <w:rPr>
          <w:color w:val="auto"/>
        </w:rPr>
        <w:t xml:space="preserve">or damaging </w:t>
      </w:r>
      <w:r w:rsidR="006F1607" w:rsidRPr="00C35ADB">
        <w:rPr>
          <w:color w:val="auto"/>
        </w:rPr>
        <w:t>information being released due to this application.</w:t>
      </w:r>
    </w:p>
    <w:p w14:paraId="1E81DD10" w14:textId="34FD9646" w:rsidR="002C3EB9" w:rsidRDefault="00DD1C41" w:rsidP="00DD1C41">
      <w:pPr>
        <w:pStyle w:val="Heading3"/>
        <w:rPr>
          <w:sz w:val="28"/>
          <w:szCs w:val="28"/>
        </w:rPr>
      </w:pPr>
      <w:bookmarkStart w:id="26" w:name="_Toc33712891"/>
      <w:bookmarkStart w:id="27" w:name="_Toc33730240"/>
      <w:r w:rsidRPr="00E2266A">
        <w:rPr>
          <w:sz w:val="28"/>
          <w:szCs w:val="28"/>
        </w:rPr>
        <w:t>R</w:t>
      </w:r>
      <w:r w:rsidR="00BE5E00" w:rsidRPr="00E2266A">
        <w:rPr>
          <w:sz w:val="28"/>
          <w:szCs w:val="28"/>
        </w:rPr>
        <w:t xml:space="preserve">elevant </w:t>
      </w:r>
      <w:r w:rsidRPr="00E2266A">
        <w:rPr>
          <w:sz w:val="28"/>
          <w:szCs w:val="28"/>
        </w:rPr>
        <w:t>E</w:t>
      </w:r>
      <w:r w:rsidR="00BE5E00" w:rsidRPr="00E2266A">
        <w:rPr>
          <w:sz w:val="28"/>
          <w:szCs w:val="28"/>
        </w:rPr>
        <w:t>xpertise</w:t>
      </w:r>
      <w:bookmarkEnd w:id="26"/>
      <w:bookmarkEnd w:id="27"/>
    </w:p>
    <w:p w14:paraId="1D01A66A" w14:textId="693B608F" w:rsidR="00387124" w:rsidRPr="00C35ADB" w:rsidRDefault="003202A3" w:rsidP="00C35ADB">
      <w:pPr>
        <w:rPr>
          <w:color w:val="auto"/>
        </w:rPr>
      </w:pPr>
      <w:r w:rsidRPr="00C35ADB">
        <w:rPr>
          <w:color w:val="auto"/>
        </w:rPr>
        <w:t xml:space="preserve">The development team should consist of 3-4 software developers with a range of skills. </w:t>
      </w:r>
      <w:r w:rsidR="00DA5D77" w:rsidRPr="00C35ADB">
        <w:rPr>
          <w:color w:val="auto"/>
        </w:rPr>
        <w:t>In order to compl</w:t>
      </w:r>
      <w:r w:rsidRPr="00C35ADB">
        <w:rPr>
          <w:color w:val="auto"/>
        </w:rPr>
        <w:t>ete this project in a timely and efficient manner all team members will need to be skilled in one or more of the following areas</w:t>
      </w:r>
      <w:r w:rsidR="007C2708" w:rsidRPr="00C35ADB">
        <w:rPr>
          <w:color w:val="auto"/>
        </w:rPr>
        <w:t>. Ideally, we would want</w:t>
      </w:r>
      <w:r w:rsidRPr="00C35ADB">
        <w:rPr>
          <w:color w:val="auto"/>
        </w:rPr>
        <w:t xml:space="preserve"> at least 2 members to be </w:t>
      </w:r>
      <w:r w:rsidR="007C2708" w:rsidRPr="00C35ADB">
        <w:rPr>
          <w:color w:val="auto"/>
        </w:rPr>
        <w:t>experienced</w:t>
      </w:r>
      <w:r w:rsidRPr="00C35ADB">
        <w:rPr>
          <w:color w:val="auto"/>
        </w:rPr>
        <w:t xml:space="preserve"> in</w:t>
      </w:r>
      <w:r w:rsidR="007C2708" w:rsidRPr="00C35ADB">
        <w:rPr>
          <w:color w:val="auto"/>
        </w:rPr>
        <w:t xml:space="preserve"> Java develop</w:t>
      </w:r>
      <w:r w:rsidRPr="00C35ADB">
        <w:rPr>
          <w:color w:val="auto"/>
        </w:rPr>
        <w:t>ment</w:t>
      </w:r>
      <w:r w:rsidR="007C2708" w:rsidRPr="00C35ADB">
        <w:rPr>
          <w:color w:val="auto"/>
        </w:rPr>
        <w:t>, preferably with a background in UI/front end development.</w:t>
      </w:r>
      <w:r w:rsidRPr="00C35ADB">
        <w:rPr>
          <w:color w:val="auto"/>
        </w:rPr>
        <w:t xml:space="preserve"> At least one</w:t>
      </w:r>
      <w:r w:rsidR="007C2708" w:rsidRPr="00C35ADB">
        <w:rPr>
          <w:color w:val="auto"/>
        </w:rPr>
        <w:t xml:space="preserve"> team member should have str</w:t>
      </w:r>
      <w:r w:rsidRPr="00C35ADB">
        <w:rPr>
          <w:color w:val="auto"/>
        </w:rPr>
        <w:t>o</w:t>
      </w:r>
      <w:r w:rsidR="007C2708" w:rsidRPr="00C35ADB">
        <w:rPr>
          <w:color w:val="auto"/>
        </w:rPr>
        <w:t>ng</w:t>
      </w:r>
      <w:r w:rsidR="00FE32B3" w:rsidRPr="00C35ADB">
        <w:rPr>
          <w:color w:val="auto"/>
        </w:rPr>
        <w:t xml:space="preserve"> SQL</w:t>
      </w:r>
      <w:r w:rsidR="007C2708" w:rsidRPr="00C35ADB">
        <w:rPr>
          <w:color w:val="auto"/>
        </w:rPr>
        <w:t xml:space="preserve"> database design skills. The front-end lead will need to have strong communication skills as there will b</w:t>
      </w:r>
      <w:r w:rsidRPr="00C35ADB">
        <w:rPr>
          <w:color w:val="auto"/>
        </w:rPr>
        <w:t>e training required for non-IT based users</w:t>
      </w:r>
      <w:r w:rsidR="007C2708" w:rsidRPr="00C35ADB">
        <w:rPr>
          <w:color w:val="auto"/>
        </w:rPr>
        <w:t xml:space="preserve">. All team members must have a strong mathematical background and be able to help in different areas as needed. </w:t>
      </w:r>
    </w:p>
    <w:p w14:paraId="1FD2E885" w14:textId="77777777" w:rsidR="00DA5D77" w:rsidRPr="00DA5D77" w:rsidRDefault="00DA5D77" w:rsidP="00FE32B3">
      <w:pPr>
        <w:pStyle w:val="ListParagraph"/>
      </w:pPr>
    </w:p>
    <w:p w14:paraId="0853AA42" w14:textId="6404BFBC" w:rsidR="002C3EB9" w:rsidRDefault="002C3EB9" w:rsidP="00370CC6">
      <w:pPr>
        <w:pStyle w:val="Heading1"/>
        <w:jc w:val="center"/>
      </w:pPr>
      <w:bookmarkStart w:id="28" w:name="_Toc33712892"/>
      <w:bookmarkStart w:id="29" w:name="_Toc33730241"/>
      <w:r>
        <w:lastRenderedPageBreak/>
        <w:t xml:space="preserve">Technical </w:t>
      </w:r>
      <w:r w:rsidR="003D034F">
        <w:t>Proposal (Part B)</w:t>
      </w:r>
      <w:bookmarkEnd w:id="28"/>
      <w:bookmarkEnd w:id="29"/>
    </w:p>
    <w:p w14:paraId="2500B842" w14:textId="21EFB007" w:rsidR="002C3EB9" w:rsidRDefault="00DD1C41" w:rsidP="00DD1C41">
      <w:pPr>
        <w:pStyle w:val="Heading3"/>
        <w:rPr>
          <w:sz w:val="28"/>
          <w:szCs w:val="28"/>
        </w:rPr>
      </w:pPr>
      <w:bookmarkStart w:id="30" w:name="_Toc33712893"/>
      <w:bookmarkStart w:id="31" w:name="_Toc33730242"/>
      <w:r w:rsidRPr="00E2266A">
        <w:rPr>
          <w:sz w:val="28"/>
          <w:szCs w:val="28"/>
        </w:rPr>
        <w:t>P</w:t>
      </w:r>
      <w:r w:rsidR="002C3EB9" w:rsidRPr="00E2266A">
        <w:rPr>
          <w:sz w:val="28"/>
          <w:szCs w:val="28"/>
        </w:rPr>
        <w:t xml:space="preserve">roblem </w:t>
      </w:r>
      <w:r w:rsidRPr="00E2266A">
        <w:rPr>
          <w:sz w:val="28"/>
          <w:szCs w:val="28"/>
        </w:rPr>
        <w:t>S</w:t>
      </w:r>
      <w:r w:rsidR="002C3EB9" w:rsidRPr="00E2266A">
        <w:rPr>
          <w:sz w:val="28"/>
          <w:szCs w:val="28"/>
        </w:rPr>
        <w:t>tatement</w:t>
      </w:r>
      <w:bookmarkEnd w:id="30"/>
      <w:bookmarkEnd w:id="31"/>
    </w:p>
    <w:p w14:paraId="716F6741" w14:textId="226BD7BA" w:rsidR="002A7EEB" w:rsidRPr="00C35ADB" w:rsidRDefault="00931C40" w:rsidP="00931C40">
      <w:pPr>
        <w:spacing w:before="100" w:beforeAutospacing="1" w:after="100" w:afterAutospacing="1" w:line="240" w:lineRule="auto"/>
        <w:rPr>
          <w:color w:val="auto"/>
        </w:rPr>
      </w:pPr>
      <w:r w:rsidRPr="00931C40">
        <w:rPr>
          <w:rFonts w:eastAsia="Times New Roman"/>
          <w:color w:val="auto"/>
        </w:rPr>
        <w:t>Develop an application that allows Washoe County Community Services Department (WCCSD) field technicians to more efficiently maintain the counties sewer mains, which is easily rolled out to existing hardware infrastructure.</w:t>
      </w:r>
      <w:r w:rsidRPr="00931C40">
        <w:rPr>
          <w:color w:val="auto"/>
        </w:rPr>
        <w:t xml:space="preserve"> </w:t>
      </w:r>
      <w:r w:rsidR="002A7EEB" w:rsidRPr="00C35ADB">
        <w:rPr>
          <w:color w:val="auto"/>
        </w:rPr>
        <w:t xml:space="preserve">By leveraging collected </w:t>
      </w:r>
      <w:r w:rsidR="005C6D62" w:rsidRPr="00C35ADB">
        <w:rPr>
          <w:color w:val="auto"/>
        </w:rPr>
        <w:t xml:space="preserve">data </w:t>
      </w:r>
      <w:r w:rsidR="002A7EEB" w:rsidRPr="00C35ADB">
        <w:rPr>
          <w:color w:val="auto"/>
        </w:rPr>
        <w:t xml:space="preserve">and industry accepted methods for accurate prediction of sediment accumulation, we can predict the maintenance needs for our community. </w:t>
      </w:r>
      <w:r w:rsidR="005C6D62" w:rsidRPr="00C35ADB">
        <w:rPr>
          <w:color w:val="auto"/>
        </w:rPr>
        <w:t>After successful rollout of the product, f</w:t>
      </w:r>
      <w:r w:rsidR="002A7EEB" w:rsidRPr="00C35ADB">
        <w:rPr>
          <w:color w:val="auto"/>
        </w:rPr>
        <w:t xml:space="preserve">eedback from field technicians </w:t>
      </w:r>
      <w:r w:rsidR="005C6D62" w:rsidRPr="00C35ADB">
        <w:rPr>
          <w:color w:val="auto"/>
        </w:rPr>
        <w:t>will</w:t>
      </w:r>
      <w:r w:rsidR="002A7EEB" w:rsidRPr="00C35ADB">
        <w:rPr>
          <w:color w:val="auto"/>
        </w:rPr>
        <w:t xml:space="preserve"> help to further refine the algorithms for increasingly better predictions </w:t>
      </w:r>
      <w:r w:rsidR="0084345B" w:rsidRPr="00C35ADB">
        <w:rPr>
          <w:color w:val="auto"/>
        </w:rPr>
        <w:t>of maintenance need.</w:t>
      </w:r>
    </w:p>
    <w:p w14:paraId="27A9857C" w14:textId="774E5854" w:rsidR="002C3EB9" w:rsidRDefault="00DD1C41" w:rsidP="00DD1C41">
      <w:pPr>
        <w:pStyle w:val="Heading3"/>
        <w:rPr>
          <w:sz w:val="28"/>
          <w:szCs w:val="28"/>
        </w:rPr>
      </w:pPr>
      <w:bookmarkStart w:id="32" w:name="_Toc33712894"/>
      <w:bookmarkStart w:id="33" w:name="_Toc33730243"/>
      <w:r w:rsidRPr="00E2266A">
        <w:rPr>
          <w:sz w:val="28"/>
          <w:szCs w:val="28"/>
        </w:rPr>
        <w:t>C</w:t>
      </w:r>
      <w:r w:rsidR="002C3EB9" w:rsidRPr="00E2266A">
        <w:rPr>
          <w:sz w:val="28"/>
          <w:szCs w:val="28"/>
        </w:rPr>
        <w:t xml:space="preserve">ustomer </w:t>
      </w:r>
      <w:r w:rsidRPr="00E2266A">
        <w:rPr>
          <w:sz w:val="28"/>
          <w:szCs w:val="28"/>
        </w:rPr>
        <w:t>S</w:t>
      </w:r>
      <w:r w:rsidR="002C3EB9" w:rsidRPr="00E2266A">
        <w:rPr>
          <w:sz w:val="28"/>
          <w:szCs w:val="28"/>
        </w:rPr>
        <w:t>ummary</w:t>
      </w:r>
      <w:bookmarkEnd w:id="32"/>
      <w:bookmarkEnd w:id="33"/>
    </w:p>
    <w:p w14:paraId="2A63D74E" w14:textId="706FBE92" w:rsidR="0084345B" w:rsidRPr="00C35ADB" w:rsidRDefault="00F5481F" w:rsidP="00C35ADB">
      <w:pPr>
        <w:rPr>
          <w:color w:val="auto"/>
        </w:rPr>
      </w:pPr>
      <w:r w:rsidRPr="00C35ADB">
        <w:rPr>
          <w:color w:val="auto"/>
        </w:rPr>
        <w:t xml:space="preserve">Washoe </w:t>
      </w:r>
      <w:r w:rsidR="00C526FC" w:rsidRPr="00C35ADB">
        <w:rPr>
          <w:color w:val="auto"/>
        </w:rPr>
        <w:t>C</w:t>
      </w:r>
      <w:r w:rsidRPr="00C35ADB">
        <w:rPr>
          <w:color w:val="auto"/>
        </w:rPr>
        <w:t>ounty covers more than 6600</w:t>
      </w:r>
      <w:r w:rsidR="00D04AEB" w:rsidRPr="00C35ADB">
        <w:rPr>
          <w:color w:val="auto"/>
        </w:rPr>
        <w:t xml:space="preserve"> </w:t>
      </w:r>
      <w:r w:rsidRPr="00C35ADB">
        <w:rPr>
          <w:color w:val="auto"/>
        </w:rPr>
        <w:t>square miles</w:t>
      </w:r>
      <w:r w:rsidR="00D04AEB" w:rsidRPr="00C35ADB">
        <w:rPr>
          <w:color w:val="auto"/>
        </w:rPr>
        <w:t xml:space="preserve"> </w:t>
      </w:r>
      <w:r w:rsidRPr="00C35ADB">
        <w:rPr>
          <w:color w:val="auto"/>
        </w:rPr>
        <w:t>(</w:t>
      </w:r>
      <w:r w:rsidR="006D4A76" w:rsidRPr="00C35ADB">
        <w:rPr>
          <w:color w:val="auto"/>
        </w:rPr>
        <w:t>Washoe County, n.d.</w:t>
      </w:r>
      <w:r w:rsidRPr="00C35ADB">
        <w:rPr>
          <w:color w:val="auto"/>
        </w:rPr>
        <w:t>), much of it rural. Beyond the size of the county itself, WCCSD is responsible for maintaining much more than just sewer pipes.</w:t>
      </w:r>
      <w:r w:rsidR="00B553BD" w:rsidRPr="00C35ADB">
        <w:rPr>
          <w:color w:val="auto"/>
        </w:rPr>
        <w:t xml:space="preserve"> </w:t>
      </w:r>
      <w:r w:rsidR="00D04AEB" w:rsidRPr="00C35ADB">
        <w:rPr>
          <w:color w:val="auto"/>
        </w:rPr>
        <w:t>While manual inspections of every sewer main in the county would be ideal, the time and cost associated with such an undertaking is not currently feasible. In order to more accurately assess the maintenance needs of the counties sewer mains a different approach is needed.</w:t>
      </w:r>
      <w:r w:rsidR="00B553BD" w:rsidRPr="00C35ADB">
        <w:rPr>
          <w:color w:val="auto"/>
        </w:rPr>
        <w:t xml:space="preserve"> </w:t>
      </w:r>
      <w:r w:rsidR="002168D5" w:rsidRPr="00C35ADB">
        <w:rPr>
          <w:color w:val="auto"/>
        </w:rPr>
        <w:t xml:space="preserve">The development of an application that </w:t>
      </w:r>
      <w:r w:rsidR="005C6D62" w:rsidRPr="00C35ADB">
        <w:rPr>
          <w:color w:val="auto"/>
        </w:rPr>
        <w:t xml:space="preserve">can </w:t>
      </w:r>
      <w:r w:rsidR="002168D5" w:rsidRPr="00C35ADB">
        <w:rPr>
          <w:color w:val="auto"/>
        </w:rPr>
        <w:t>predict maintenance intervals for WCCSD without the need for manual inspection would be a major boon for the county. The potential for increased productivity and cost saving</w:t>
      </w:r>
      <w:r w:rsidR="005C6D62" w:rsidRPr="00C35ADB">
        <w:rPr>
          <w:color w:val="auto"/>
        </w:rPr>
        <w:t>s</w:t>
      </w:r>
      <w:r w:rsidR="002168D5" w:rsidRPr="00C35ADB">
        <w:rPr>
          <w:color w:val="auto"/>
        </w:rPr>
        <w:t xml:space="preserve"> created by implementation of the proposed application </w:t>
      </w:r>
      <w:r w:rsidR="005C6D62" w:rsidRPr="00C35ADB">
        <w:rPr>
          <w:color w:val="auto"/>
        </w:rPr>
        <w:t>should not be ignored</w:t>
      </w:r>
      <w:r w:rsidR="00C526FC" w:rsidRPr="00C35ADB">
        <w:rPr>
          <w:color w:val="auto"/>
        </w:rPr>
        <w:t>.</w:t>
      </w:r>
    </w:p>
    <w:p w14:paraId="2D72A0CB" w14:textId="051DC750" w:rsidR="002C3EB9" w:rsidRDefault="00DD1C41" w:rsidP="00DD1C41">
      <w:pPr>
        <w:pStyle w:val="Heading3"/>
        <w:rPr>
          <w:sz w:val="28"/>
          <w:szCs w:val="28"/>
        </w:rPr>
      </w:pPr>
      <w:bookmarkStart w:id="34" w:name="_Toc33712895"/>
      <w:bookmarkStart w:id="35" w:name="_Toc33730244"/>
      <w:r w:rsidRPr="00E2266A">
        <w:rPr>
          <w:sz w:val="28"/>
          <w:szCs w:val="28"/>
        </w:rPr>
        <w:t>C</w:t>
      </w:r>
      <w:r w:rsidR="002C3EB9" w:rsidRPr="00E2266A">
        <w:rPr>
          <w:sz w:val="28"/>
          <w:szCs w:val="28"/>
        </w:rPr>
        <w:t xml:space="preserve">urrent </w:t>
      </w:r>
      <w:r w:rsidRPr="00E2266A">
        <w:rPr>
          <w:sz w:val="28"/>
          <w:szCs w:val="28"/>
        </w:rPr>
        <w:t>P</w:t>
      </w:r>
      <w:r w:rsidR="002C3EB9" w:rsidRPr="00E2266A">
        <w:rPr>
          <w:sz w:val="28"/>
          <w:szCs w:val="28"/>
        </w:rPr>
        <w:t xml:space="preserve">roduct </w:t>
      </w:r>
      <w:r w:rsidRPr="00E2266A">
        <w:rPr>
          <w:sz w:val="28"/>
          <w:szCs w:val="28"/>
        </w:rPr>
        <w:t>S</w:t>
      </w:r>
      <w:r w:rsidR="002C3EB9" w:rsidRPr="00E2266A">
        <w:rPr>
          <w:sz w:val="28"/>
          <w:szCs w:val="28"/>
        </w:rPr>
        <w:t>ummary</w:t>
      </w:r>
      <w:bookmarkEnd w:id="34"/>
      <w:bookmarkEnd w:id="35"/>
    </w:p>
    <w:p w14:paraId="5F43691C" w14:textId="2AB8A85B" w:rsidR="00F91EC1" w:rsidRPr="00C35ADB" w:rsidRDefault="00F91EC1" w:rsidP="00C35ADB">
      <w:pPr>
        <w:rPr>
          <w:color w:val="auto"/>
        </w:rPr>
      </w:pPr>
      <w:r w:rsidRPr="00C35ADB">
        <w:rPr>
          <w:color w:val="auto"/>
        </w:rPr>
        <w:t xml:space="preserve">Current maintenance schedules are not pipe specific, moreover the determination of maintenance need is left up to maintenance </w:t>
      </w:r>
      <w:r w:rsidR="00F66D48" w:rsidRPr="00C35ADB">
        <w:rPr>
          <w:color w:val="auto"/>
        </w:rPr>
        <w:t>technicians</w:t>
      </w:r>
      <w:r w:rsidRPr="00C35ADB">
        <w:rPr>
          <w:color w:val="auto"/>
        </w:rPr>
        <w:t xml:space="preserve">. Each pipe has different maintenance needs based on its size, slope, </w:t>
      </w:r>
      <w:r w:rsidR="0096282D" w:rsidRPr="00C35ADB">
        <w:rPr>
          <w:color w:val="auto"/>
        </w:rPr>
        <w:t xml:space="preserve">construction </w:t>
      </w:r>
      <w:r w:rsidRPr="00C35ADB">
        <w:rPr>
          <w:color w:val="auto"/>
        </w:rPr>
        <w:t>material and number o</w:t>
      </w:r>
      <w:r w:rsidR="007353C2" w:rsidRPr="00C35ADB">
        <w:rPr>
          <w:color w:val="auto"/>
        </w:rPr>
        <w:t>f</w:t>
      </w:r>
      <w:r w:rsidRPr="00C35ADB">
        <w:rPr>
          <w:color w:val="auto"/>
        </w:rPr>
        <w:t xml:space="preserve"> customers serviced</w:t>
      </w:r>
      <w:r w:rsidR="0096282D" w:rsidRPr="00C35ADB">
        <w:rPr>
          <w:color w:val="auto"/>
        </w:rPr>
        <w:t xml:space="preserve">. Unfortunately, none of this data is being applied to the problem of when to maintain specific pipes. The result is an inefficient process </w:t>
      </w:r>
      <w:r w:rsidR="00DF2970" w:rsidRPr="00C35ADB">
        <w:rPr>
          <w:color w:val="auto"/>
        </w:rPr>
        <w:t>that can lead</w:t>
      </w:r>
      <w:r w:rsidR="0096282D" w:rsidRPr="00C35ADB">
        <w:rPr>
          <w:color w:val="auto"/>
        </w:rPr>
        <w:t xml:space="preserve"> to potentially costly errors </w:t>
      </w:r>
      <w:r w:rsidR="00F66D48" w:rsidRPr="00C35ADB">
        <w:rPr>
          <w:color w:val="auto"/>
        </w:rPr>
        <w:t>due to</w:t>
      </w:r>
      <w:r w:rsidR="0096282D" w:rsidRPr="00C35ADB">
        <w:rPr>
          <w:color w:val="auto"/>
        </w:rPr>
        <w:t xml:space="preserve"> simple oversight.</w:t>
      </w:r>
    </w:p>
    <w:p w14:paraId="218F4ECF" w14:textId="33923CC8" w:rsidR="002C3EB9" w:rsidRDefault="00DD1C41" w:rsidP="00DD1C41">
      <w:pPr>
        <w:pStyle w:val="Heading3"/>
        <w:rPr>
          <w:sz w:val="28"/>
          <w:szCs w:val="28"/>
        </w:rPr>
      </w:pPr>
      <w:bookmarkStart w:id="36" w:name="_Toc33712896"/>
      <w:bookmarkStart w:id="37" w:name="_Toc33730245"/>
      <w:r w:rsidRPr="00E2266A">
        <w:rPr>
          <w:sz w:val="28"/>
          <w:szCs w:val="28"/>
        </w:rPr>
        <w:t>D</w:t>
      </w:r>
      <w:r w:rsidR="002C3EB9" w:rsidRPr="00E2266A">
        <w:rPr>
          <w:sz w:val="28"/>
          <w:szCs w:val="28"/>
        </w:rPr>
        <w:t xml:space="preserve">ata </w:t>
      </w:r>
      <w:r w:rsidRPr="00E2266A">
        <w:rPr>
          <w:sz w:val="28"/>
          <w:szCs w:val="28"/>
        </w:rPr>
        <w:t>N</w:t>
      </w:r>
      <w:r w:rsidR="002C3EB9" w:rsidRPr="00E2266A">
        <w:rPr>
          <w:sz w:val="28"/>
          <w:szCs w:val="28"/>
        </w:rPr>
        <w:t>eeds</w:t>
      </w:r>
      <w:bookmarkEnd w:id="36"/>
      <w:bookmarkEnd w:id="37"/>
    </w:p>
    <w:p w14:paraId="0C3285EC" w14:textId="6BADEBBB" w:rsidR="00F66D48" w:rsidRPr="00C35ADB" w:rsidRDefault="00A32FE0" w:rsidP="00C35ADB">
      <w:pPr>
        <w:rPr>
          <w:color w:val="auto"/>
        </w:rPr>
      </w:pPr>
      <w:r w:rsidRPr="00C35ADB">
        <w:rPr>
          <w:color w:val="auto"/>
        </w:rPr>
        <w:t>Fortunately,</w:t>
      </w:r>
      <w:r w:rsidR="00F66D48" w:rsidRPr="00C35ADB">
        <w:rPr>
          <w:color w:val="auto"/>
        </w:rPr>
        <w:t xml:space="preserve"> the data needed to accurately predict maintenance routines for WCCSD sewer mains has been collected</w:t>
      </w:r>
      <w:r w:rsidRPr="00C35ADB">
        <w:rPr>
          <w:color w:val="auto"/>
        </w:rPr>
        <w:t xml:space="preserve"> and is readily available.</w:t>
      </w:r>
      <w:r w:rsidR="00D37951" w:rsidRPr="00C35ADB">
        <w:rPr>
          <w:color w:val="auto"/>
        </w:rPr>
        <w:t xml:space="preserve"> We will be using a sample size of more than 500 distinct pipes for analysis. </w:t>
      </w:r>
      <w:r w:rsidRPr="00C35ADB">
        <w:rPr>
          <w:color w:val="auto"/>
        </w:rPr>
        <w:t xml:space="preserve">For the purposes of this application </w:t>
      </w:r>
      <w:r w:rsidR="00D37951" w:rsidRPr="00C35ADB">
        <w:rPr>
          <w:color w:val="auto"/>
        </w:rPr>
        <w:t>they</w:t>
      </w:r>
      <w:r w:rsidRPr="00C35ADB">
        <w:rPr>
          <w:color w:val="auto"/>
        </w:rPr>
        <w:t xml:space="preserve"> will be accessed via csv fi</w:t>
      </w:r>
      <w:r w:rsidR="00D37951" w:rsidRPr="00C35ADB">
        <w:rPr>
          <w:color w:val="auto"/>
        </w:rPr>
        <w:t xml:space="preserve">les. </w:t>
      </w:r>
      <w:r w:rsidRPr="00C35ADB">
        <w:rPr>
          <w:color w:val="auto"/>
        </w:rPr>
        <w:t xml:space="preserve">The data will need to be stripped of any unnecessary </w:t>
      </w:r>
      <w:r w:rsidR="005C6D62" w:rsidRPr="00C35ADB">
        <w:rPr>
          <w:color w:val="auto"/>
        </w:rPr>
        <w:t>fields</w:t>
      </w:r>
      <w:r w:rsidRPr="00C35ADB">
        <w:rPr>
          <w:color w:val="auto"/>
        </w:rPr>
        <w:t xml:space="preserve"> and imported into the database. After the project has been successfully implemented, new data will be collected in the field that will allow for fine tuning of </w:t>
      </w:r>
      <w:r w:rsidR="001E2085" w:rsidRPr="00C35ADB">
        <w:rPr>
          <w:color w:val="auto"/>
        </w:rPr>
        <w:t>maintenance</w:t>
      </w:r>
      <w:r w:rsidRPr="00C35ADB">
        <w:rPr>
          <w:color w:val="auto"/>
        </w:rPr>
        <w:t xml:space="preserve"> intervals</w:t>
      </w:r>
      <w:r w:rsidR="00C23894" w:rsidRPr="00C35ADB">
        <w:rPr>
          <w:color w:val="auto"/>
        </w:rPr>
        <w:t>.</w:t>
      </w:r>
    </w:p>
    <w:p w14:paraId="11CF247B" w14:textId="3D9D0D5E" w:rsidR="002C3EB9" w:rsidRDefault="00DD1C41" w:rsidP="00DD1C41">
      <w:pPr>
        <w:pStyle w:val="Heading3"/>
        <w:rPr>
          <w:sz w:val="28"/>
          <w:szCs w:val="28"/>
        </w:rPr>
      </w:pPr>
      <w:bookmarkStart w:id="38" w:name="_Toc33712897"/>
      <w:bookmarkStart w:id="39" w:name="_Toc33730246"/>
      <w:r w:rsidRPr="00E2266A">
        <w:rPr>
          <w:sz w:val="28"/>
          <w:szCs w:val="28"/>
        </w:rPr>
        <w:t>D</w:t>
      </w:r>
      <w:r w:rsidR="002C3EB9" w:rsidRPr="00E2266A">
        <w:rPr>
          <w:sz w:val="28"/>
          <w:szCs w:val="28"/>
        </w:rPr>
        <w:t xml:space="preserve">esign </w:t>
      </w:r>
      <w:r w:rsidRPr="00E2266A">
        <w:rPr>
          <w:sz w:val="28"/>
          <w:szCs w:val="28"/>
        </w:rPr>
        <w:t>M</w:t>
      </w:r>
      <w:r w:rsidR="002C3EB9" w:rsidRPr="00E2266A">
        <w:rPr>
          <w:sz w:val="28"/>
          <w:szCs w:val="28"/>
        </w:rPr>
        <w:t>ethodology</w:t>
      </w:r>
      <w:bookmarkEnd w:id="38"/>
      <w:bookmarkEnd w:id="39"/>
    </w:p>
    <w:p w14:paraId="18975B70" w14:textId="77777777" w:rsidR="00D435D1" w:rsidRPr="00C35ADB" w:rsidRDefault="00D435D1" w:rsidP="00C35ADB">
      <w:pPr>
        <w:rPr>
          <w:color w:val="auto"/>
        </w:rPr>
      </w:pPr>
      <w:r w:rsidRPr="00C35ADB">
        <w:rPr>
          <w:color w:val="auto"/>
        </w:rPr>
        <w:t xml:space="preserve">For this project we will be implementing the Agile methodology as our management model. We will do this by having daily standups throughout the entirety of the project. </w:t>
      </w:r>
    </w:p>
    <w:p w14:paraId="104185D9" w14:textId="45924CC1" w:rsidR="00D435D1" w:rsidRPr="00C35ADB" w:rsidRDefault="00D435D1" w:rsidP="00C35ADB">
      <w:pPr>
        <w:rPr>
          <w:color w:val="auto"/>
        </w:rPr>
      </w:pPr>
      <w:r w:rsidRPr="00C35ADB">
        <w:rPr>
          <w:color w:val="auto"/>
        </w:rPr>
        <w:lastRenderedPageBreak/>
        <w:t>The basic workflow process we will follow is listed below:</w:t>
      </w:r>
    </w:p>
    <w:p w14:paraId="3CB889E8" w14:textId="77777777" w:rsidR="00D435D1" w:rsidRPr="00C35ADB" w:rsidRDefault="00D435D1" w:rsidP="00C35ADB">
      <w:pPr>
        <w:pStyle w:val="ListBullet"/>
        <w:rPr>
          <w:color w:val="auto"/>
        </w:rPr>
      </w:pPr>
      <w:r w:rsidRPr="00C35ADB">
        <w:rPr>
          <w:color w:val="auto"/>
        </w:rPr>
        <w:t>Planning Phase: Define requirements for current build of software product based on stakeholder input and define a timeline for completion</w:t>
      </w:r>
    </w:p>
    <w:p w14:paraId="0E8F6C57" w14:textId="77777777" w:rsidR="00D435D1" w:rsidRPr="00C35ADB" w:rsidRDefault="00D435D1" w:rsidP="00C35ADB">
      <w:pPr>
        <w:pStyle w:val="ListBullet"/>
        <w:rPr>
          <w:color w:val="auto"/>
        </w:rPr>
      </w:pPr>
      <w:r w:rsidRPr="00C35ADB">
        <w:rPr>
          <w:color w:val="auto"/>
        </w:rPr>
        <w:t>Development Phase: Begin sprint based on requirements gathered with the goal of having a working iteration by end of sprint</w:t>
      </w:r>
    </w:p>
    <w:p w14:paraId="2F3BFE07" w14:textId="1C9FA93D" w:rsidR="00D435D1" w:rsidRPr="00C715ED" w:rsidRDefault="00D435D1" w:rsidP="00C35ADB">
      <w:pPr>
        <w:pStyle w:val="ListBullet"/>
        <w:rPr>
          <w:color w:val="auto"/>
        </w:rPr>
      </w:pPr>
      <w:r w:rsidRPr="00C715ED">
        <w:rPr>
          <w:color w:val="auto"/>
        </w:rPr>
        <w:t xml:space="preserve">Testing Phase: </w:t>
      </w:r>
    </w:p>
    <w:p w14:paraId="19569385" w14:textId="64A4E564" w:rsidR="002D36DF" w:rsidRPr="00C715ED" w:rsidRDefault="002D36DF" w:rsidP="00C715ED">
      <w:pPr>
        <w:pStyle w:val="ListBullet"/>
        <w:ind w:left="1080"/>
        <w:rPr>
          <w:color w:val="auto"/>
        </w:rPr>
      </w:pPr>
      <w:r w:rsidRPr="00C715ED">
        <w:rPr>
          <w:color w:val="auto"/>
        </w:rPr>
        <w:t>Unit Test: As each module is developed it will be tested to make sure that is conforms to style guides, and successfully accomplishes its required task</w:t>
      </w:r>
    </w:p>
    <w:p w14:paraId="341DC70D" w14:textId="37AFCC6F" w:rsidR="002D36DF" w:rsidRPr="00C715ED" w:rsidRDefault="002D36DF" w:rsidP="00C715ED">
      <w:pPr>
        <w:pStyle w:val="ListBullet"/>
        <w:ind w:left="1080"/>
        <w:rPr>
          <w:color w:val="auto"/>
        </w:rPr>
      </w:pPr>
      <w:r w:rsidRPr="00C715ED">
        <w:rPr>
          <w:color w:val="auto"/>
        </w:rPr>
        <w:t xml:space="preserve">Integration Test: This stage will allow us to combine all units within the application and </w:t>
      </w:r>
      <w:r w:rsidR="00D22F43" w:rsidRPr="00C715ED">
        <w:rPr>
          <w:color w:val="auto"/>
        </w:rPr>
        <w:t>test them as a group. The goal at this level is to find interface defects between modules and functions</w:t>
      </w:r>
    </w:p>
    <w:p w14:paraId="53D286E0" w14:textId="376073F0" w:rsidR="002D36DF" w:rsidRPr="00C715ED" w:rsidRDefault="00D22F43" w:rsidP="00C715ED">
      <w:pPr>
        <w:pStyle w:val="ListBullet"/>
        <w:ind w:left="1080"/>
        <w:rPr>
          <w:color w:val="auto"/>
        </w:rPr>
      </w:pPr>
      <w:r w:rsidRPr="00C715ED">
        <w:rPr>
          <w:color w:val="auto"/>
        </w:rPr>
        <w:t>System Test: The program</w:t>
      </w:r>
      <w:r w:rsidR="00A46B64" w:rsidRPr="00C715ED">
        <w:rPr>
          <w:color w:val="auto"/>
        </w:rPr>
        <w:t xml:space="preserve"> will</w:t>
      </w:r>
      <w:r w:rsidRPr="00C715ED">
        <w:rPr>
          <w:color w:val="auto"/>
        </w:rPr>
        <w:t xml:space="preserve"> be tested to ensure that it meets the technical, functional, and business requirements set by the customer.</w:t>
      </w:r>
      <w:r w:rsidR="002D36DF" w:rsidRPr="00C715ED">
        <w:rPr>
          <w:color w:val="auto"/>
        </w:rPr>
        <w:t xml:space="preserve"> </w:t>
      </w:r>
      <w:r w:rsidRPr="00C715ED">
        <w:rPr>
          <w:color w:val="auto"/>
        </w:rPr>
        <w:t>This portion of testing will need to be performed by someone outside of the development team, in an environment that closely mirrors production</w:t>
      </w:r>
    </w:p>
    <w:p w14:paraId="342C49F9" w14:textId="5AE3A15E" w:rsidR="002D36DF" w:rsidRPr="00C715ED" w:rsidRDefault="00D22F43" w:rsidP="00C715ED">
      <w:pPr>
        <w:pStyle w:val="ListBullet"/>
        <w:ind w:left="1080"/>
        <w:rPr>
          <w:color w:val="auto"/>
        </w:rPr>
      </w:pPr>
      <w:r w:rsidRPr="00C715ED">
        <w:rPr>
          <w:color w:val="auto"/>
        </w:rPr>
        <w:t xml:space="preserve">Acceptance Test: </w:t>
      </w:r>
      <w:r w:rsidR="002D36DF" w:rsidRPr="00C715ED">
        <w:rPr>
          <w:color w:val="auto"/>
        </w:rPr>
        <w:t>The final phase will be performed by WCCSD staff, preferable one administrative and one field tech for acceptance testing</w:t>
      </w:r>
      <w:r w:rsidRPr="00C715ED">
        <w:rPr>
          <w:color w:val="auto"/>
        </w:rPr>
        <w:t>. The goal of this test is to determine if the product meets the business need defined by the client. Upon passing this test it will be ready for delivery</w:t>
      </w:r>
    </w:p>
    <w:p w14:paraId="2B8D23C4" w14:textId="50399CA4" w:rsidR="00D435D1" w:rsidRPr="00C715ED" w:rsidRDefault="00D435D1" w:rsidP="00C715ED">
      <w:pPr>
        <w:pStyle w:val="ListBullet"/>
        <w:rPr>
          <w:color w:val="auto"/>
        </w:rPr>
      </w:pPr>
      <w:r w:rsidRPr="00C715ED">
        <w:rPr>
          <w:color w:val="auto"/>
        </w:rPr>
        <w:t>Delivery Phase: Integrate current iteration into previous version, and/or integrate and deliver the working iteration into production</w:t>
      </w:r>
      <w:r w:rsidR="002D36DF" w:rsidRPr="00C715ED">
        <w:rPr>
          <w:color w:val="auto"/>
        </w:rPr>
        <w:t xml:space="preserve"> </w:t>
      </w:r>
    </w:p>
    <w:p w14:paraId="60A1EC25" w14:textId="5712C6ED" w:rsidR="00D435D1" w:rsidRPr="00C715ED" w:rsidRDefault="00D435D1" w:rsidP="00C715ED">
      <w:pPr>
        <w:pStyle w:val="ListBullet"/>
        <w:rPr>
          <w:color w:val="auto"/>
        </w:rPr>
      </w:pPr>
      <w:r w:rsidRPr="00C715ED">
        <w:rPr>
          <w:color w:val="auto"/>
        </w:rPr>
        <w:t>Assessment Phase: Get stakeholder input on current iteration in order to finalize product of gather requirements for next iteration</w:t>
      </w:r>
      <w:r w:rsidR="00A46B64" w:rsidRPr="00C715ED">
        <w:rPr>
          <w:color w:val="auto"/>
        </w:rPr>
        <w:t xml:space="preserve"> of lifecycle</w:t>
      </w:r>
    </w:p>
    <w:p w14:paraId="78AE2D6E" w14:textId="0A4C9662" w:rsidR="00D435D1" w:rsidRDefault="00D435D1" w:rsidP="00D435D1">
      <w:r>
        <w:t xml:space="preserve"> </w:t>
      </w:r>
    </w:p>
    <w:p w14:paraId="52B74EE3" w14:textId="0666505C" w:rsidR="002C3EB9" w:rsidRDefault="00DD1C41" w:rsidP="00DD1C41">
      <w:pPr>
        <w:pStyle w:val="Heading3"/>
        <w:rPr>
          <w:sz w:val="28"/>
          <w:szCs w:val="28"/>
        </w:rPr>
      </w:pPr>
      <w:bookmarkStart w:id="40" w:name="_Toc33712898"/>
      <w:bookmarkStart w:id="41" w:name="_Toc33730247"/>
      <w:r w:rsidRPr="00E2266A">
        <w:rPr>
          <w:sz w:val="28"/>
          <w:szCs w:val="28"/>
        </w:rPr>
        <w:t>P</w:t>
      </w:r>
      <w:r w:rsidR="002C3EB9" w:rsidRPr="00E2266A">
        <w:rPr>
          <w:sz w:val="28"/>
          <w:szCs w:val="28"/>
        </w:rPr>
        <w:t xml:space="preserve">roduct </w:t>
      </w:r>
      <w:r w:rsidRPr="00E2266A">
        <w:rPr>
          <w:sz w:val="28"/>
          <w:szCs w:val="28"/>
        </w:rPr>
        <w:t>D</w:t>
      </w:r>
      <w:r w:rsidR="002C3EB9" w:rsidRPr="00E2266A">
        <w:rPr>
          <w:sz w:val="28"/>
          <w:szCs w:val="28"/>
        </w:rPr>
        <w:t>eliverables</w:t>
      </w:r>
      <w:bookmarkEnd w:id="40"/>
      <w:bookmarkEnd w:id="41"/>
    </w:p>
    <w:p w14:paraId="18B5CF37" w14:textId="7446859A" w:rsidR="003E657E" w:rsidRPr="00C715ED" w:rsidRDefault="003E657E" w:rsidP="00C715ED">
      <w:pPr>
        <w:rPr>
          <w:color w:val="auto"/>
        </w:rPr>
      </w:pPr>
      <w:r w:rsidRPr="00C715ED">
        <w:rPr>
          <w:color w:val="auto"/>
        </w:rPr>
        <w:t xml:space="preserve">The deliverables for this project will </w:t>
      </w:r>
      <w:r w:rsidR="007353C2" w:rsidRPr="00C715ED">
        <w:rPr>
          <w:color w:val="auto"/>
        </w:rPr>
        <w:t xml:space="preserve">be </w:t>
      </w:r>
      <w:r w:rsidR="006D4A76" w:rsidRPr="00C715ED">
        <w:rPr>
          <w:color w:val="auto"/>
        </w:rPr>
        <w:t>broke</w:t>
      </w:r>
      <w:r w:rsidR="007353C2" w:rsidRPr="00C715ED">
        <w:rPr>
          <w:color w:val="auto"/>
        </w:rPr>
        <w:t>n</w:t>
      </w:r>
      <w:r w:rsidRPr="00C715ED">
        <w:rPr>
          <w:color w:val="auto"/>
        </w:rPr>
        <w:t xml:space="preserve"> down into two distinct sections: Project Deliverables and Product Deliverables. </w:t>
      </w:r>
    </w:p>
    <w:p w14:paraId="58C92B06" w14:textId="13AA2640" w:rsidR="00316378" w:rsidRPr="00C715ED" w:rsidRDefault="003E657E" w:rsidP="00C715ED">
      <w:pPr>
        <w:rPr>
          <w:color w:val="auto"/>
        </w:rPr>
      </w:pPr>
      <w:r w:rsidRPr="00C715ED">
        <w:rPr>
          <w:color w:val="auto"/>
        </w:rPr>
        <w:t xml:space="preserve">The main points of each is </w:t>
      </w:r>
      <w:r w:rsidR="006471AE" w:rsidRPr="00C715ED">
        <w:rPr>
          <w:color w:val="auto"/>
        </w:rPr>
        <w:t>covered</w:t>
      </w:r>
      <w:r w:rsidRPr="00C715ED">
        <w:rPr>
          <w:color w:val="auto"/>
        </w:rPr>
        <w:t xml:space="preserve"> below:</w:t>
      </w:r>
    </w:p>
    <w:p w14:paraId="0243A182" w14:textId="77777777" w:rsidR="003E657E" w:rsidRPr="00C715ED" w:rsidRDefault="00316378" w:rsidP="00C715ED">
      <w:pPr>
        <w:rPr>
          <w:color w:val="auto"/>
        </w:rPr>
      </w:pPr>
      <w:r w:rsidRPr="00C715ED">
        <w:rPr>
          <w:color w:val="auto"/>
        </w:rPr>
        <w:t xml:space="preserve">Project Deliverables: </w:t>
      </w:r>
    </w:p>
    <w:p w14:paraId="118BBF98" w14:textId="215C79BE" w:rsidR="003E657E" w:rsidRPr="00C715ED" w:rsidRDefault="00316378" w:rsidP="00C715ED">
      <w:pPr>
        <w:pStyle w:val="ListBullet"/>
        <w:rPr>
          <w:color w:val="auto"/>
        </w:rPr>
      </w:pPr>
      <w:r w:rsidRPr="00C715ED">
        <w:rPr>
          <w:color w:val="auto"/>
        </w:rPr>
        <w:t>Milestones</w:t>
      </w:r>
      <w:r w:rsidR="00D37951" w:rsidRPr="00C715ED">
        <w:rPr>
          <w:color w:val="auto"/>
        </w:rPr>
        <w:t>: A detailed schedule will be need in order to verify the project is staying on schedule.</w:t>
      </w:r>
    </w:p>
    <w:p w14:paraId="2E3C0ED7" w14:textId="73B74024" w:rsidR="003E657E" w:rsidRPr="00C715ED" w:rsidRDefault="00316378" w:rsidP="00C715ED">
      <w:pPr>
        <w:pStyle w:val="ListBullet"/>
        <w:rPr>
          <w:color w:val="auto"/>
        </w:rPr>
      </w:pPr>
      <w:r w:rsidRPr="00C715ED">
        <w:rPr>
          <w:color w:val="auto"/>
        </w:rPr>
        <w:lastRenderedPageBreak/>
        <w:t>Test</w:t>
      </w:r>
      <w:r w:rsidR="003E657E" w:rsidRPr="00C715ED">
        <w:rPr>
          <w:color w:val="auto"/>
        </w:rPr>
        <w:t>ing</w:t>
      </w:r>
      <w:r w:rsidRPr="00C715ED">
        <w:rPr>
          <w:color w:val="auto"/>
        </w:rPr>
        <w:t xml:space="preserve"> plan</w:t>
      </w:r>
      <w:r w:rsidR="00D37951" w:rsidRPr="00C715ED">
        <w:rPr>
          <w:color w:val="auto"/>
        </w:rPr>
        <w:t>: For each step in the development there will need to be an appropriate test devised to ensure the product ships without defects.</w:t>
      </w:r>
    </w:p>
    <w:p w14:paraId="37F5C239" w14:textId="7322A2A7" w:rsidR="003E657E" w:rsidRPr="00C715ED" w:rsidRDefault="00FD09D1" w:rsidP="00C715ED">
      <w:pPr>
        <w:pStyle w:val="ListBullet"/>
        <w:rPr>
          <w:color w:val="auto"/>
        </w:rPr>
      </w:pPr>
      <w:r w:rsidRPr="00C715ED">
        <w:rPr>
          <w:color w:val="auto"/>
        </w:rPr>
        <w:t>Code Overview: There will be high level write up for the application before actual coding begins</w:t>
      </w:r>
    </w:p>
    <w:p w14:paraId="6C2CF132" w14:textId="5E1DA063" w:rsidR="003E657E" w:rsidRPr="00C715ED" w:rsidRDefault="00316378" w:rsidP="00C715ED">
      <w:pPr>
        <w:pStyle w:val="ListBullet"/>
        <w:rPr>
          <w:color w:val="auto"/>
        </w:rPr>
      </w:pPr>
      <w:r w:rsidRPr="00C715ED">
        <w:rPr>
          <w:color w:val="auto"/>
        </w:rPr>
        <w:t>Cod</w:t>
      </w:r>
      <w:r w:rsidR="00FD09D1" w:rsidRPr="00C715ED">
        <w:rPr>
          <w:color w:val="auto"/>
        </w:rPr>
        <w:t>ing Guideline: The languages used, coding environment, and coding style will be set for all phases of development</w:t>
      </w:r>
    </w:p>
    <w:p w14:paraId="39341D78" w14:textId="67B6D597" w:rsidR="003E657E" w:rsidRPr="00C715ED" w:rsidRDefault="00316378" w:rsidP="00C715ED">
      <w:pPr>
        <w:pStyle w:val="ListBullet"/>
        <w:rPr>
          <w:color w:val="auto"/>
        </w:rPr>
      </w:pPr>
      <w:r w:rsidRPr="00C715ED">
        <w:rPr>
          <w:color w:val="auto"/>
        </w:rPr>
        <w:t xml:space="preserve">Product Deliverables: </w:t>
      </w:r>
    </w:p>
    <w:p w14:paraId="0D42F105" w14:textId="66F87E4C" w:rsidR="003E657E" w:rsidRPr="00C715ED" w:rsidRDefault="00FD09D1" w:rsidP="00C715ED">
      <w:pPr>
        <w:pStyle w:val="ListBullet"/>
        <w:rPr>
          <w:color w:val="auto"/>
        </w:rPr>
      </w:pPr>
      <w:r w:rsidRPr="00C715ED">
        <w:rPr>
          <w:color w:val="auto"/>
        </w:rPr>
        <w:t>Java Desktop Application: A Java application will be created that will be used as the main hub for sewer main visualization, planning, and feedback</w:t>
      </w:r>
    </w:p>
    <w:p w14:paraId="66121B46" w14:textId="5DA10A62" w:rsidR="00FD09D1" w:rsidRPr="00C715ED" w:rsidRDefault="00FD09D1" w:rsidP="00C715ED">
      <w:pPr>
        <w:pStyle w:val="ListBullet"/>
        <w:rPr>
          <w:color w:val="auto"/>
        </w:rPr>
      </w:pPr>
      <w:r w:rsidRPr="00C715ED">
        <w:rPr>
          <w:color w:val="auto"/>
        </w:rPr>
        <w:t>User Authentication: The Java application will employ a login screen in order to authenticate users</w:t>
      </w:r>
      <w:r w:rsidR="002B3F37" w:rsidRPr="00C715ED">
        <w:rPr>
          <w:color w:val="auto"/>
        </w:rPr>
        <w:t>. This authentication will be used to restrict access to the application and to give appropriate access to users based on need</w:t>
      </w:r>
    </w:p>
    <w:p w14:paraId="06184838" w14:textId="0539464F" w:rsidR="002B3F37" w:rsidRPr="00C715ED" w:rsidRDefault="002B3F37" w:rsidP="00C715ED">
      <w:pPr>
        <w:pStyle w:val="ListBullet"/>
        <w:rPr>
          <w:color w:val="auto"/>
        </w:rPr>
      </w:pPr>
      <w:r w:rsidRPr="00C715ED">
        <w:rPr>
          <w:color w:val="auto"/>
        </w:rPr>
        <w:t>Maintenance Tools: The application will provide the opportunity for end users to further refine sewer maintenance based on field observation. This feedback will be used to adjust the timing algorithm based on distinct identifiers for each pipe</w:t>
      </w:r>
    </w:p>
    <w:p w14:paraId="4B34BDE7" w14:textId="6BE262E3" w:rsidR="00FD09D1" w:rsidRPr="00C715ED" w:rsidRDefault="00FD09D1" w:rsidP="00C715ED">
      <w:pPr>
        <w:pStyle w:val="ListBullet"/>
        <w:rPr>
          <w:color w:val="auto"/>
        </w:rPr>
      </w:pPr>
      <w:r w:rsidRPr="00C715ED">
        <w:rPr>
          <w:color w:val="auto"/>
        </w:rPr>
        <w:t>Database Tables: New database tables will be created that hold all necessary data for the project. They will use data from existing tables, which will allow for easy integration into WCCSD existing database</w:t>
      </w:r>
    </w:p>
    <w:p w14:paraId="1D806CB8" w14:textId="2DF3C5E7" w:rsidR="002C3EB9" w:rsidRDefault="00DD1C41" w:rsidP="00DD1C41">
      <w:pPr>
        <w:pStyle w:val="Heading3"/>
        <w:rPr>
          <w:sz w:val="28"/>
          <w:szCs w:val="28"/>
        </w:rPr>
      </w:pPr>
      <w:bookmarkStart w:id="42" w:name="_Toc33712899"/>
      <w:bookmarkStart w:id="43" w:name="_Toc33730248"/>
      <w:r w:rsidRPr="00E2266A">
        <w:rPr>
          <w:sz w:val="28"/>
          <w:szCs w:val="28"/>
        </w:rPr>
        <w:t>I</w:t>
      </w:r>
      <w:r w:rsidR="002C3EB9" w:rsidRPr="00E2266A">
        <w:rPr>
          <w:sz w:val="28"/>
          <w:szCs w:val="28"/>
        </w:rPr>
        <w:t xml:space="preserve">mplementation </w:t>
      </w:r>
      <w:r w:rsidRPr="00E2266A">
        <w:rPr>
          <w:sz w:val="28"/>
          <w:szCs w:val="28"/>
        </w:rPr>
        <w:t>P</w:t>
      </w:r>
      <w:r w:rsidR="002C3EB9" w:rsidRPr="00E2266A">
        <w:rPr>
          <w:sz w:val="28"/>
          <w:szCs w:val="28"/>
        </w:rPr>
        <w:t>lan</w:t>
      </w:r>
      <w:bookmarkEnd w:id="42"/>
      <w:bookmarkEnd w:id="43"/>
    </w:p>
    <w:p w14:paraId="295B9572" w14:textId="1277B5D6" w:rsidR="00E74B38" w:rsidRPr="00C715ED" w:rsidRDefault="00E74B38" w:rsidP="00C715ED">
      <w:pPr>
        <w:rPr>
          <w:color w:val="auto"/>
        </w:rPr>
      </w:pPr>
      <w:r w:rsidRPr="00C715ED">
        <w:rPr>
          <w:color w:val="auto"/>
        </w:rPr>
        <w:t>The</w:t>
      </w:r>
      <w:r w:rsidR="00D37B34" w:rsidRPr="00C715ED">
        <w:rPr>
          <w:color w:val="auto"/>
        </w:rPr>
        <w:t xml:space="preserve"> implementation plan for this application are as follows</w:t>
      </w:r>
      <w:r w:rsidRPr="00C715ED">
        <w:rPr>
          <w:color w:val="auto"/>
        </w:rPr>
        <w:t xml:space="preserve">: </w:t>
      </w:r>
    </w:p>
    <w:p w14:paraId="36B7D4D8" w14:textId="4442092D" w:rsidR="00D37B34" w:rsidRPr="00C715ED" w:rsidRDefault="00D37B34" w:rsidP="00C715ED">
      <w:pPr>
        <w:pStyle w:val="ListBullet"/>
        <w:rPr>
          <w:color w:val="auto"/>
        </w:rPr>
      </w:pPr>
      <w:r w:rsidRPr="00C715ED">
        <w:rPr>
          <w:color w:val="auto"/>
        </w:rPr>
        <w:t>Stakeholder Input: The first step will be to meet with the stakeholders and define the requirements for the project</w:t>
      </w:r>
    </w:p>
    <w:p w14:paraId="3466D35F" w14:textId="0C40C025" w:rsidR="00D37B34" w:rsidRPr="00C715ED" w:rsidRDefault="00D37B34" w:rsidP="00C715ED">
      <w:pPr>
        <w:pStyle w:val="ListBullet"/>
        <w:rPr>
          <w:color w:val="auto"/>
        </w:rPr>
      </w:pPr>
      <w:r w:rsidRPr="00C715ED">
        <w:rPr>
          <w:color w:val="auto"/>
        </w:rPr>
        <w:t>Design Strategy: A strategy for successful implementation of requirements will be built</w:t>
      </w:r>
      <w:r w:rsidR="002D3614" w:rsidRPr="00C715ED">
        <w:rPr>
          <w:color w:val="auto"/>
        </w:rPr>
        <w:t>, and a timeline for completion and individual milestones will be finalized</w:t>
      </w:r>
    </w:p>
    <w:p w14:paraId="2B17F780" w14:textId="0DEEF1B1" w:rsidR="00334FC6" w:rsidRPr="00C715ED" w:rsidRDefault="00334FC6" w:rsidP="00C715ED">
      <w:pPr>
        <w:pStyle w:val="ListBullet"/>
        <w:rPr>
          <w:color w:val="auto"/>
        </w:rPr>
      </w:pPr>
      <w:r w:rsidRPr="00C715ED">
        <w:rPr>
          <w:color w:val="auto"/>
        </w:rPr>
        <w:t>Application Development:</w:t>
      </w:r>
    </w:p>
    <w:p w14:paraId="24068591" w14:textId="63A2DBB9" w:rsidR="00E74B38" w:rsidRPr="00C715ED" w:rsidRDefault="00D37B34" w:rsidP="00C715ED">
      <w:pPr>
        <w:pStyle w:val="ListBullet"/>
        <w:ind w:left="1080"/>
        <w:rPr>
          <w:color w:val="auto"/>
        </w:rPr>
      </w:pPr>
      <w:r w:rsidRPr="00C715ED">
        <w:rPr>
          <w:color w:val="auto"/>
        </w:rPr>
        <w:t>Data import: In order to get the data in a usable format it must be stripped of unnecessary fields and imported into a database table</w:t>
      </w:r>
    </w:p>
    <w:p w14:paraId="79D431C7" w14:textId="5C23383C" w:rsidR="002D3614" w:rsidRPr="00C715ED" w:rsidRDefault="002D3614" w:rsidP="00C715ED">
      <w:pPr>
        <w:pStyle w:val="ListBullet"/>
        <w:ind w:left="1080"/>
        <w:rPr>
          <w:color w:val="auto"/>
        </w:rPr>
      </w:pPr>
      <w:r w:rsidRPr="00C715ED">
        <w:rPr>
          <w:color w:val="auto"/>
        </w:rPr>
        <w:t>Desktop Application Development: After the database has been implemented the next step will be development of the actual application</w:t>
      </w:r>
    </w:p>
    <w:p w14:paraId="2767CA93" w14:textId="02C3677A" w:rsidR="002D3614" w:rsidRPr="00C715ED" w:rsidRDefault="002D3614" w:rsidP="00C715ED">
      <w:pPr>
        <w:pStyle w:val="ListBullet"/>
        <w:ind w:left="1080"/>
        <w:rPr>
          <w:color w:val="auto"/>
        </w:rPr>
      </w:pPr>
      <w:r w:rsidRPr="00C715ED">
        <w:rPr>
          <w:color w:val="auto"/>
        </w:rPr>
        <w:t xml:space="preserve">Testing and Rollout: After each phase of development there will be testing phase where each iteration will be tested for bugs and/or defects. There will </w:t>
      </w:r>
      <w:r w:rsidRPr="00C715ED">
        <w:rPr>
          <w:color w:val="auto"/>
        </w:rPr>
        <w:lastRenderedPageBreak/>
        <w:t>also be an iteration of the product given to stakeholders who will recommend improvements, and ultimately decide when the project has met their needs</w:t>
      </w:r>
    </w:p>
    <w:p w14:paraId="1D656573" w14:textId="28BBA661" w:rsidR="00511F0F" w:rsidRPr="00C715ED" w:rsidRDefault="00511F0F" w:rsidP="00C715ED">
      <w:pPr>
        <w:pStyle w:val="ListBullet"/>
        <w:rPr>
          <w:color w:val="auto"/>
        </w:rPr>
      </w:pPr>
      <w:r w:rsidRPr="00C715ED">
        <w:rPr>
          <w:color w:val="auto"/>
        </w:rPr>
        <w:t>Product Deliverables: The proposed software solution will provide the client with database tables that will easily integrate with current database assets. This new data will be accessible via a desktop application that allows for manipulation and visualization of sewer main maintenance schedules.</w:t>
      </w:r>
    </w:p>
    <w:p w14:paraId="79E0AD6C" w14:textId="793E062A" w:rsidR="002D3614" w:rsidRPr="00C715ED" w:rsidRDefault="002D3614" w:rsidP="00C715ED">
      <w:pPr>
        <w:pStyle w:val="ListBullet"/>
        <w:rPr>
          <w:color w:val="auto"/>
        </w:rPr>
      </w:pPr>
      <w:r w:rsidRPr="00C715ED">
        <w:rPr>
          <w:color w:val="auto"/>
        </w:rPr>
        <w:t xml:space="preserve">Product Delivery: After the product has been accepted by the stakeholders it will be installed on client machines and any </w:t>
      </w:r>
      <w:r w:rsidR="00334FC6" w:rsidRPr="00C715ED">
        <w:rPr>
          <w:color w:val="auto"/>
        </w:rPr>
        <w:t xml:space="preserve">end user </w:t>
      </w:r>
      <w:r w:rsidRPr="00C715ED">
        <w:rPr>
          <w:color w:val="auto"/>
        </w:rPr>
        <w:t xml:space="preserve">training necessary will be </w:t>
      </w:r>
      <w:r w:rsidR="00334FC6" w:rsidRPr="00C715ED">
        <w:rPr>
          <w:color w:val="auto"/>
        </w:rPr>
        <w:t>completed</w:t>
      </w:r>
    </w:p>
    <w:p w14:paraId="6705D7FB" w14:textId="22BABF10" w:rsidR="002C3EB9" w:rsidRDefault="00DD1C41" w:rsidP="00DD1C41">
      <w:pPr>
        <w:pStyle w:val="Heading3"/>
        <w:rPr>
          <w:sz w:val="28"/>
          <w:szCs w:val="28"/>
        </w:rPr>
      </w:pPr>
      <w:bookmarkStart w:id="44" w:name="_Toc33712900"/>
      <w:bookmarkStart w:id="45" w:name="_Toc33730249"/>
      <w:r w:rsidRPr="00E2266A">
        <w:rPr>
          <w:sz w:val="28"/>
          <w:szCs w:val="28"/>
        </w:rPr>
        <w:t>V</w:t>
      </w:r>
      <w:r w:rsidR="002C3EB9" w:rsidRPr="00E2266A">
        <w:rPr>
          <w:sz w:val="28"/>
          <w:szCs w:val="28"/>
        </w:rPr>
        <w:t xml:space="preserve">alidation </w:t>
      </w:r>
      <w:r w:rsidRPr="00E2266A">
        <w:rPr>
          <w:sz w:val="28"/>
          <w:szCs w:val="28"/>
        </w:rPr>
        <w:t>P</w:t>
      </w:r>
      <w:r w:rsidR="002C3EB9" w:rsidRPr="00E2266A">
        <w:rPr>
          <w:sz w:val="28"/>
          <w:szCs w:val="28"/>
        </w:rPr>
        <w:t>lan</w:t>
      </w:r>
      <w:bookmarkEnd w:id="44"/>
      <w:bookmarkEnd w:id="45"/>
    </w:p>
    <w:p w14:paraId="71407F48" w14:textId="0512494B" w:rsidR="00334FC6" w:rsidRPr="00C715ED" w:rsidRDefault="00334FC6" w:rsidP="00C715ED">
      <w:pPr>
        <w:rPr>
          <w:color w:val="auto"/>
        </w:rPr>
      </w:pPr>
      <w:r w:rsidRPr="00C715ED">
        <w:rPr>
          <w:color w:val="auto"/>
        </w:rPr>
        <w:t>The validation plan for this project will have two basic stages:</w:t>
      </w:r>
    </w:p>
    <w:p w14:paraId="4CC190C0" w14:textId="488B5D00" w:rsidR="00395674" w:rsidRPr="00C715ED" w:rsidRDefault="00334FC6" w:rsidP="00C715ED">
      <w:pPr>
        <w:pStyle w:val="ListBullet"/>
        <w:rPr>
          <w:color w:val="auto"/>
        </w:rPr>
      </w:pPr>
      <w:r w:rsidRPr="00C715ED">
        <w:rPr>
          <w:color w:val="auto"/>
        </w:rPr>
        <w:t xml:space="preserve">Mathematical Validation: The algorithms being used are widely accepted in the field of civil engineering. As such, the math used to calculate the velocity of flow through a pipe, and sediment collection potential are easily </w:t>
      </w:r>
      <w:r w:rsidR="00395674" w:rsidRPr="00C715ED">
        <w:rPr>
          <w:color w:val="auto"/>
        </w:rPr>
        <w:t>verifiable. If we code the algorithm correctly, this portion will be easily validated.</w:t>
      </w:r>
    </w:p>
    <w:p w14:paraId="64A6EDEE" w14:textId="52D291C3" w:rsidR="00334FC6" w:rsidRPr="00C715ED" w:rsidRDefault="00395674" w:rsidP="00C715ED">
      <w:pPr>
        <w:pStyle w:val="ListBullet"/>
        <w:rPr>
          <w:color w:val="auto"/>
        </w:rPr>
      </w:pPr>
      <w:r w:rsidRPr="00C715ED">
        <w:rPr>
          <w:color w:val="auto"/>
        </w:rPr>
        <w:t>Field Validation: The true test of whether our predicted outcomes prove true will come from real world assessment. While we know that the math will work, the accuracy of the variables used to build our algorithm is not so easily verifiable. This is where the field technician’s feedback will come in</w:t>
      </w:r>
      <w:r w:rsidR="00511F0F" w:rsidRPr="00C715ED">
        <w:rPr>
          <w:color w:val="auto"/>
        </w:rPr>
        <w:t>.</w:t>
      </w:r>
      <w:r w:rsidRPr="00C715ED">
        <w:rPr>
          <w:color w:val="auto"/>
        </w:rPr>
        <w:t xml:space="preserve"> </w:t>
      </w:r>
      <w:r w:rsidR="00511F0F" w:rsidRPr="00C715ED">
        <w:rPr>
          <w:color w:val="auto"/>
        </w:rPr>
        <w:t>B</w:t>
      </w:r>
      <w:r w:rsidRPr="00C715ED">
        <w:rPr>
          <w:color w:val="auto"/>
        </w:rPr>
        <w:t>y allowing for adjustments to the algorithm based on field assessments our application will learn to better predict the maintenance need.</w:t>
      </w:r>
    </w:p>
    <w:p w14:paraId="663BB550" w14:textId="7E8A4706" w:rsidR="002C3EB9" w:rsidRDefault="00DD1C41" w:rsidP="00DD1C41">
      <w:pPr>
        <w:pStyle w:val="Heading3"/>
        <w:rPr>
          <w:sz w:val="28"/>
          <w:szCs w:val="28"/>
        </w:rPr>
      </w:pPr>
      <w:bookmarkStart w:id="46" w:name="_Toc33712901"/>
      <w:bookmarkStart w:id="47" w:name="_Toc33730250"/>
      <w:r w:rsidRPr="00E2266A">
        <w:rPr>
          <w:sz w:val="28"/>
          <w:szCs w:val="28"/>
        </w:rPr>
        <w:t>P</w:t>
      </w:r>
      <w:r w:rsidR="002C3EB9" w:rsidRPr="00E2266A">
        <w:rPr>
          <w:sz w:val="28"/>
          <w:szCs w:val="28"/>
        </w:rPr>
        <w:t xml:space="preserve">rogramming </w:t>
      </w:r>
      <w:r w:rsidRPr="00E2266A">
        <w:rPr>
          <w:sz w:val="28"/>
          <w:szCs w:val="28"/>
        </w:rPr>
        <w:t>E</w:t>
      </w:r>
      <w:r w:rsidR="002C3EB9" w:rsidRPr="00E2266A">
        <w:rPr>
          <w:sz w:val="28"/>
          <w:szCs w:val="28"/>
        </w:rPr>
        <w:t xml:space="preserve">nvironments </w:t>
      </w:r>
      <w:r w:rsidRPr="00E2266A">
        <w:rPr>
          <w:sz w:val="28"/>
          <w:szCs w:val="28"/>
        </w:rPr>
        <w:t>R</w:t>
      </w:r>
      <w:r w:rsidR="002C3EB9" w:rsidRPr="00E2266A">
        <w:rPr>
          <w:sz w:val="28"/>
          <w:szCs w:val="28"/>
        </w:rPr>
        <w:t xml:space="preserve">elated </w:t>
      </w:r>
      <w:r w:rsidRPr="00E2266A">
        <w:rPr>
          <w:sz w:val="28"/>
          <w:szCs w:val="28"/>
        </w:rPr>
        <w:t>C</w:t>
      </w:r>
      <w:r w:rsidR="002C3EB9" w:rsidRPr="00E2266A">
        <w:rPr>
          <w:sz w:val="28"/>
          <w:szCs w:val="28"/>
        </w:rPr>
        <w:t>osts</w:t>
      </w:r>
      <w:bookmarkEnd w:id="46"/>
      <w:bookmarkEnd w:id="47"/>
    </w:p>
    <w:p w14:paraId="19D3A8FE" w14:textId="0F2468BF" w:rsidR="004B5537" w:rsidRPr="00C715ED" w:rsidRDefault="00AF257E" w:rsidP="00C715ED">
      <w:pPr>
        <w:rPr>
          <w:color w:val="auto"/>
        </w:rPr>
      </w:pPr>
      <w:r w:rsidRPr="00C715ED">
        <w:rPr>
          <w:color w:val="auto"/>
        </w:rPr>
        <w:t>Programming Environment:</w:t>
      </w:r>
    </w:p>
    <w:p w14:paraId="73ABCAC8" w14:textId="57268E71" w:rsidR="00892428" w:rsidRPr="00C715ED" w:rsidRDefault="00AF257E" w:rsidP="00C715ED">
      <w:pPr>
        <w:rPr>
          <w:color w:val="auto"/>
        </w:rPr>
      </w:pPr>
      <w:r w:rsidRPr="00C715ED">
        <w:rPr>
          <w:color w:val="auto"/>
        </w:rPr>
        <w:t xml:space="preserve">The application will </w:t>
      </w:r>
      <w:r w:rsidR="002C3DFE" w:rsidRPr="00C715ED">
        <w:rPr>
          <w:color w:val="auto"/>
        </w:rPr>
        <w:t>be developed</w:t>
      </w:r>
      <w:r w:rsidRPr="00C715ED">
        <w:rPr>
          <w:color w:val="auto"/>
        </w:rPr>
        <w:t xml:space="preserve"> on Windows 10 machines using </w:t>
      </w:r>
      <w:r w:rsidR="002C3DFE" w:rsidRPr="00C715ED">
        <w:rPr>
          <w:color w:val="auto"/>
        </w:rPr>
        <w:t>the NetBeans IDE for Java development. The database will be built in MySQL using MySQL Workbench.</w:t>
      </w:r>
    </w:p>
    <w:tbl>
      <w:tblPr>
        <w:tblStyle w:val="MediumShading2-Accent5"/>
        <w:tblW w:w="4376" w:type="pct"/>
        <w:tblLook w:val="0660" w:firstRow="1" w:lastRow="1" w:firstColumn="0" w:lastColumn="0" w:noHBand="1" w:noVBand="1"/>
      </w:tblPr>
      <w:tblGrid>
        <w:gridCol w:w="5482"/>
        <w:gridCol w:w="2080"/>
      </w:tblGrid>
      <w:tr w:rsidR="00892428" w14:paraId="50291BE9" w14:textId="77777777" w:rsidTr="00C715ED">
        <w:trPr>
          <w:cnfStyle w:val="100000000000" w:firstRow="1" w:lastRow="0" w:firstColumn="0" w:lastColumn="0" w:oddVBand="0" w:evenVBand="0" w:oddHBand="0" w:evenHBand="0" w:firstRowFirstColumn="0" w:firstRowLastColumn="0" w:lastRowFirstColumn="0" w:lastRowLastColumn="0"/>
          <w:trHeight w:val="400"/>
        </w:trPr>
        <w:tc>
          <w:tcPr>
            <w:tcW w:w="3625" w:type="pct"/>
            <w:noWrap/>
          </w:tcPr>
          <w:p w14:paraId="208F5F35" w14:textId="35538D02" w:rsidR="00892428" w:rsidRDefault="00892428" w:rsidP="00892428">
            <w:r>
              <w:t>Technology Requirements</w:t>
            </w:r>
          </w:p>
        </w:tc>
        <w:tc>
          <w:tcPr>
            <w:tcW w:w="1375" w:type="pct"/>
          </w:tcPr>
          <w:p w14:paraId="3744342B" w14:textId="2051D11B" w:rsidR="00892428" w:rsidRDefault="00892428" w:rsidP="00892428">
            <w:r>
              <w:t>Cost</w:t>
            </w:r>
          </w:p>
        </w:tc>
      </w:tr>
      <w:tr w:rsidR="00892428" w14:paraId="72ADA278" w14:textId="77777777" w:rsidTr="00C715ED">
        <w:trPr>
          <w:trHeight w:val="415"/>
        </w:trPr>
        <w:tc>
          <w:tcPr>
            <w:tcW w:w="3625" w:type="pct"/>
            <w:noWrap/>
          </w:tcPr>
          <w:p w14:paraId="5420A29E" w14:textId="77777777" w:rsidR="00892428" w:rsidRDefault="00892428" w:rsidP="00892428"/>
        </w:tc>
        <w:tc>
          <w:tcPr>
            <w:tcW w:w="1375" w:type="pct"/>
          </w:tcPr>
          <w:p w14:paraId="030B7399" w14:textId="7DCFAD41" w:rsidR="00892428" w:rsidRDefault="00892428" w:rsidP="00892428">
            <w:pPr>
              <w:rPr>
                <w:rStyle w:val="SubtleEmphasis"/>
              </w:rPr>
            </w:pPr>
          </w:p>
        </w:tc>
      </w:tr>
      <w:tr w:rsidR="00892428" w14:paraId="4A49DCBC" w14:textId="77777777" w:rsidTr="00C715ED">
        <w:trPr>
          <w:trHeight w:val="465"/>
        </w:trPr>
        <w:tc>
          <w:tcPr>
            <w:tcW w:w="3625" w:type="pct"/>
            <w:noWrap/>
          </w:tcPr>
          <w:p w14:paraId="0A3ED234" w14:textId="011F17D9" w:rsidR="00892428" w:rsidRDefault="00892428" w:rsidP="00892428">
            <w:r>
              <w:t>3 desktop computers for new hires</w:t>
            </w:r>
          </w:p>
        </w:tc>
        <w:tc>
          <w:tcPr>
            <w:tcW w:w="1375" w:type="pct"/>
          </w:tcPr>
          <w:p w14:paraId="56BC24D3" w14:textId="77777777" w:rsidR="00892428" w:rsidRDefault="00892428" w:rsidP="00892428">
            <w:pPr>
              <w:pStyle w:val="DecimalAligned"/>
            </w:pPr>
            <w:r>
              <w:t>$1800</w:t>
            </w:r>
          </w:p>
          <w:p w14:paraId="2712CB11" w14:textId="19010226" w:rsidR="00892428" w:rsidRDefault="00892428" w:rsidP="00892428">
            <w:pPr>
              <w:pStyle w:val="DecimalAligned"/>
            </w:pPr>
          </w:p>
        </w:tc>
      </w:tr>
      <w:tr w:rsidR="00892428" w14:paraId="51A86843" w14:textId="77777777" w:rsidTr="00C715ED">
        <w:trPr>
          <w:trHeight w:val="465"/>
        </w:trPr>
        <w:tc>
          <w:tcPr>
            <w:tcW w:w="3625" w:type="pct"/>
            <w:noWrap/>
          </w:tcPr>
          <w:p w14:paraId="0EA5FEBA" w14:textId="276B00E7" w:rsidR="00892428" w:rsidRDefault="00892428" w:rsidP="00892428">
            <w:r>
              <w:t>Software licensing</w:t>
            </w:r>
          </w:p>
        </w:tc>
        <w:tc>
          <w:tcPr>
            <w:tcW w:w="1375" w:type="pct"/>
          </w:tcPr>
          <w:p w14:paraId="1129E4AA" w14:textId="757338FB" w:rsidR="00892428" w:rsidRDefault="00892428" w:rsidP="00892428">
            <w:pPr>
              <w:pStyle w:val="DecimalAligned"/>
            </w:pPr>
            <w:r>
              <w:t>$1200</w:t>
            </w:r>
          </w:p>
        </w:tc>
      </w:tr>
      <w:tr w:rsidR="00892428" w14:paraId="31E987A3" w14:textId="77777777" w:rsidTr="00C715ED">
        <w:trPr>
          <w:cnfStyle w:val="010000000000" w:firstRow="0" w:lastRow="1" w:firstColumn="0" w:lastColumn="0" w:oddVBand="0" w:evenVBand="0" w:oddHBand="0" w:evenHBand="0" w:firstRowFirstColumn="0" w:firstRowLastColumn="0" w:lastRowFirstColumn="0" w:lastRowLastColumn="0"/>
          <w:trHeight w:val="478"/>
        </w:trPr>
        <w:tc>
          <w:tcPr>
            <w:tcW w:w="3625" w:type="pct"/>
            <w:noWrap/>
          </w:tcPr>
          <w:p w14:paraId="44B4BBB0" w14:textId="10FD38E2" w:rsidR="00892428" w:rsidRDefault="00892428" w:rsidP="00892428">
            <w:r>
              <w:t>Total</w:t>
            </w:r>
          </w:p>
        </w:tc>
        <w:tc>
          <w:tcPr>
            <w:tcW w:w="1375" w:type="pct"/>
          </w:tcPr>
          <w:p w14:paraId="6491379C" w14:textId="7688BB41" w:rsidR="00892428" w:rsidRDefault="00892428" w:rsidP="00892428">
            <w:pPr>
              <w:pStyle w:val="DecimalAligned"/>
            </w:pPr>
            <w:r>
              <w:t>$3000</w:t>
            </w:r>
          </w:p>
        </w:tc>
      </w:tr>
    </w:tbl>
    <w:tbl>
      <w:tblPr>
        <w:tblStyle w:val="MediumShading2-Accent5"/>
        <w:tblpPr w:leftFromText="180" w:rightFromText="180" w:vertAnchor="text" w:horzAnchor="margin" w:tblpY="-1296"/>
        <w:tblW w:w="4510" w:type="pct"/>
        <w:tblLook w:val="0660" w:firstRow="1" w:lastRow="1" w:firstColumn="0" w:lastColumn="0" w:noHBand="1" w:noVBand="1"/>
      </w:tblPr>
      <w:tblGrid>
        <w:gridCol w:w="2474"/>
        <w:gridCol w:w="1771"/>
        <w:gridCol w:w="1771"/>
        <w:gridCol w:w="1777"/>
      </w:tblGrid>
      <w:tr w:rsidR="00C715ED" w14:paraId="2358357E" w14:textId="77777777" w:rsidTr="00C715ED">
        <w:trPr>
          <w:cnfStyle w:val="100000000000" w:firstRow="1" w:lastRow="0" w:firstColumn="0" w:lastColumn="0" w:oddVBand="0" w:evenVBand="0" w:oddHBand="0" w:evenHBand="0" w:firstRowFirstColumn="0" w:firstRowLastColumn="0" w:lastRowFirstColumn="0" w:lastRowLastColumn="0"/>
          <w:trHeight w:val="340"/>
        </w:trPr>
        <w:tc>
          <w:tcPr>
            <w:tcW w:w="1587" w:type="pct"/>
            <w:noWrap/>
          </w:tcPr>
          <w:p w14:paraId="411B1FBF" w14:textId="77777777" w:rsidR="00C715ED" w:rsidRDefault="00C715ED" w:rsidP="00C715ED">
            <w:r>
              <w:lastRenderedPageBreak/>
              <w:t>Service</w:t>
            </w:r>
          </w:p>
        </w:tc>
        <w:tc>
          <w:tcPr>
            <w:tcW w:w="1136" w:type="pct"/>
          </w:tcPr>
          <w:p w14:paraId="489DBB07" w14:textId="77777777" w:rsidR="00C715ED" w:rsidRDefault="00C715ED" w:rsidP="00C715ED">
            <w:r>
              <w:t>Cost Per Hour</w:t>
            </w:r>
          </w:p>
        </w:tc>
        <w:tc>
          <w:tcPr>
            <w:tcW w:w="1136" w:type="pct"/>
          </w:tcPr>
          <w:p w14:paraId="661CD0CF" w14:textId="77777777" w:rsidR="00C715ED" w:rsidRDefault="00C715ED" w:rsidP="00C715ED">
            <w:r>
              <w:t>Total Hours</w:t>
            </w:r>
          </w:p>
        </w:tc>
        <w:tc>
          <w:tcPr>
            <w:tcW w:w="1140" w:type="pct"/>
          </w:tcPr>
          <w:p w14:paraId="7A838A29" w14:textId="77777777" w:rsidR="00C715ED" w:rsidRDefault="00C715ED" w:rsidP="00C715ED">
            <w:r>
              <w:t>Total</w:t>
            </w:r>
          </w:p>
        </w:tc>
      </w:tr>
      <w:tr w:rsidR="00C715ED" w14:paraId="206AB823" w14:textId="77777777" w:rsidTr="00C715ED">
        <w:trPr>
          <w:trHeight w:val="355"/>
        </w:trPr>
        <w:tc>
          <w:tcPr>
            <w:tcW w:w="1587" w:type="pct"/>
            <w:noWrap/>
          </w:tcPr>
          <w:p w14:paraId="0A08DA26" w14:textId="77777777" w:rsidR="00C715ED" w:rsidRDefault="00C715ED" w:rsidP="00C715ED"/>
        </w:tc>
        <w:tc>
          <w:tcPr>
            <w:tcW w:w="1136" w:type="pct"/>
          </w:tcPr>
          <w:p w14:paraId="10A5A033" w14:textId="77777777" w:rsidR="00C715ED" w:rsidRDefault="00C715ED" w:rsidP="00C715ED">
            <w:pPr>
              <w:rPr>
                <w:rStyle w:val="SubtleEmphasis"/>
              </w:rPr>
            </w:pPr>
          </w:p>
        </w:tc>
        <w:tc>
          <w:tcPr>
            <w:tcW w:w="1136" w:type="pct"/>
          </w:tcPr>
          <w:p w14:paraId="3CFF8770" w14:textId="77777777" w:rsidR="00C715ED" w:rsidRDefault="00C715ED" w:rsidP="00C715ED"/>
        </w:tc>
        <w:tc>
          <w:tcPr>
            <w:tcW w:w="1140" w:type="pct"/>
          </w:tcPr>
          <w:p w14:paraId="31FBB565" w14:textId="77777777" w:rsidR="00C715ED" w:rsidRDefault="00C715ED" w:rsidP="00C715ED"/>
        </w:tc>
      </w:tr>
      <w:tr w:rsidR="00C715ED" w14:paraId="4A0FFF68" w14:textId="77777777" w:rsidTr="00C715ED">
        <w:trPr>
          <w:trHeight w:val="796"/>
        </w:trPr>
        <w:tc>
          <w:tcPr>
            <w:tcW w:w="1587" w:type="pct"/>
            <w:noWrap/>
          </w:tcPr>
          <w:p w14:paraId="3926E564" w14:textId="77777777" w:rsidR="00C715ED" w:rsidRDefault="00C715ED" w:rsidP="00C715ED">
            <w:r>
              <w:t>Planning and Design</w:t>
            </w:r>
          </w:p>
        </w:tc>
        <w:tc>
          <w:tcPr>
            <w:tcW w:w="1136" w:type="pct"/>
          </w:tcPr>
          <w:p w14:paraId="243AFC88" w14:textId="77777777" w:rsidR="00C715ED" w:rsidRDefault="00C715ED" w:rsidP="00C715ED">
            <w:pPr>
              <w:pStyle w:val="DecimalAligned"/>
            </w:pPr>
            <w:r>
              <w:t>$125</w:t>
            </w:r>
          </w:p>
        </w:tc>
        <w:tc>
          <w:tcPr>
            <w:tcW w:w="1136" w:type="pct"/>
          </w:tcPr>
          <w:p w14:paraId="05F6A0A9" w14:textId="77777777" w:rsidR="00C715ED" w:rsidRDefault="00C715ED" w:rsidP="00C715ED">
            <w:pPr>
              <w:pStyle w:val="DecimalAligned"/>
            </w:pPr>
            <w:r>
              <w:t>40</w:t>
            </w:r>
          </w:p>
        </w:tc>
        <w:tc>
          <w:tcPr>
            <w:tcW w:w="1140" w:type="pct"/>
          </w:tcPr>
          <w:p w14:paraId="617E3029" w14:textId="77777777" w:rsidR="00C715ED" w:rsidRDefault="00C715ED" w:rsidP="00C715ED">
            <w:pPr>
              <w:pStyle w:val="DecimalAligned"/>
            </w:pPr>
            <w:r>
              <w:t>$5000</w:t>
            </w:r>
          </w:p>
          <w:p w14:paraId="410A7AA6" w14:textId="77777777" w:rsidR="00C715ED" w:rsidRDefault="00C715ED" w:rsidP="00C715ED">
            <w:pPr>
              <w:pStyle w:val="DecimalAligned"/>
            </w:pPr>
          </w:p>
        </w:tc>
      </w:tr>
      <w:tr w:rsidR="00C715ED" w14:paraId="00B3AD9B" w14:textId="77777777" w:rsidTr="00C715ED">
        <w:trPr>
          <w:trHeight w:val="796"/>
        </w:trPr>
        <w:tc>
          <w:tcPr>
            <w:tcW w:w="1587" w:type="pct"/>
            <w:noWrap/>
          </w:tcPr>
          <w:p w14:paraId="62C60F19" w14:textId="77777777" w:rsidR="00C715ED" w:rsidRDefault="00C715ED" w:rsidP="00C715ED">
            <w:r>
              <w:t>Development</w:t>
            </w:r>
          </w:p>
        </w:tc>
        <w:tc>
          <w:tcPr>
            <w:tcW w:w="1136" w:type="pct"/>
          </w:tcPr>
          <w:p w14:paraId="633E1583" w14:textId="77777777" w:rsidR="00C715ED" w:rsidRDefault="00C715ED" w:rsidP="00C715ED">
            <w:pPr>
              <w:pStyle w:val="DecimalAligned"/>
            </w:pPr>
            <w:r>
              <w:t>$175</w:t>
            </w:r>
          </w:p>
        </w:tc>
        <w:tc>
          <w:tcPr>
            <w:tcW w:w="1136" w:type="pct"/>
          </w:tcPr>
          <w:p w14:paraId="5FCC1DDA" w14:textId="77777777" w:rsidR="00C715ED" w:rsidRDefault="00C715ED" w:rsidP="00C715ED">
            <w:pPr>
              <w:pStyle w:val="DecimalAligned"/>
            </w:pPr>
            <w:r>
              <w:t>80</w:t>
            </w:r>
          </w:p>
        </w:tc>
        <w:tc>
          <w:tcPr>
            <w:tcW w:w="1140" w:type="pct"/>
          </w:tcPr>
          <w:p w14:paraId="34A2172D" w14:textId="77777777" w:rsidR="00C715ED" w:rsidRDefault="00C715ED" w:rsidP="00C715ED">
            <w:pPr>
              <w:pStyle w:val="DecimalAligned"/>
            </w:pPr>
            <w:r>
              <w:t>$14000</w:t>
            </w:r>
          </w:p>
          <w:p w14:paraId="495FF12A" w14:textId="77777777" w:rsidR="00C715ED" w:rsidRDefault="00C715ED" w:rsidP="00C715ED">
            <w:pPr>
              <w:pStyle w:val="DecimalAligned"/>
            </w:pPr>
          </w:p>
        </w:tc>
      </w:tr>
      <w:tr w:rsidR="00C715ED" w14:paraId="07C10218" w14:textId="77777777" w:rsidTr="00C715ED">
        <w:trPr>
          <w:trHeight w:val="395"/>
        </w:trPr>
        <w:tc>
          <w:tcPr>
            <w:tcW w:w="1587" w:type="pct"/>
            <w:noWrap/>
          </w:tcPr>
          <w:p w14:paraId="0817C284" w14:textId="77777777" w:rsidR="00C715ED" w:rsidRDefault="00C715ED" w:rsidP="00C715ED">
            <w:r>
              <w:t xml:space="preserve">Documentation </w:t>
            </w:r>
          </w:p>
        </w:tc>
        <w:tc>
          <w:tcPr>
            <w:tcW w:w="1136" w:type="pct"/>
          </w:tcPr>
          <w:p w14:paraId="128E0611" w14:textId="77777777" w:rsidR="00C715ED" w:rsidRDefault="00C715ED" w:rsidP="00C715ED">
            <w:pPr>
              <w:pStyle w:val="DecimalAligned"/>
            </w:pPr>
            <w:r>
              <w:t>$125</w:t>
            </w:r>
          </w:p>
        </w:tc>
        <w:tc>
          <w:tcPr>
            <w:tcW w:w="1136" w:type="pct"/>
          </w:tcPr>
          <w:p w14:paraId="6D8B7D6C" w14:textId="77777777" w:rsidR="00C715ED" w:rsidRDefault="00C715ED" w:rsidP="00C715ED">
            <w:pPr>
              <w:pStyle w:val="DecimalAligned"/>
            </w:pPr>
            <w:r>
              <w:t>40</w:t>
            </w:r>
          </w:p>
        </w:tc>
        <w:tc>
          <w:tcPr>
            <w:tcW w:w="1140" w:type="pct"/>
          </w:tcPr>
          <w:p w14:paraId="1B57861F" w14:textId="77777777" w:rsidR="00C715ED" w:rsidRDefault="00C715ED" w:rsidP="00C715ED">
            <w:pPr>
              <w:pStyle w:val="DecimalAligned"/>
            </w:pPr>
            <w:r>
              <w:t>$5000</w:t>
            </w:r>
          </w:p>
        </w:tc>
      </w:tr>
      <w:tr w:rsidR="00C715ED" w14:paraId="54B98985" w14:textId="77777777" w:rsidTr="00C715ED">
        <w:trPr>
          <w:cnfStyle w:val="010000000000" w:firstRow="0" w:lastRow="1" w:firstColumn="0" w:lastColumn="0" w:oddVBand="0" w:evenVBand="0" w:oddHBand="0" w:evenHBand="0" w:firstRowFirstColumn="0" w:firstRowLastColumn="0" w:lastRowFirstColumn="0" w:lastRowLastColumn="0"/>
          <w:trHeight w:val="406"/>
        </w:trPr>
        <w:tc>
          <w:tcPr>
            <w:tcW w:w="1587" w:type="pct"/>
            <w:noWrap/>
          </w:tcPr>
          <w:p w14:paraId="127A1A5A" w14:textId="77777777" w:rsidR="00C715ED" w:rsidRDefault="00C715ED" w:rsidP="00C715ED">
            <w:r>
              <w:t>Total</w:t>
            </w:r>
          </w:p>
        </w:tc>
        <w:tc>
          <w:tcPr>
            <w:tcW w:w="1136" w:type="pct"/>
          </w:tcPr>
          <w:p w14:paraId="7151BB0B" w14:textId="77777777" w:rsidR="00C715ED" w:rsidRDefault="00C715ED" w:rsidP="00C715ED">
            <w:pPr>
              <w:pStyle w:val="DecimalAligned"/>
            </w:pPr>
          </w:p>
        </w:tc>
        <w:tc>
          <w:tcPr>
            <w:tcW w:w="1136" w:type="pct"/>
          </w:tcPr>
          <w:p w14:paraId="678198B8" w14:textId="77777777" w:rsidR="00C715ED" w:rsidRDefault="00C715ED" w:rsidP="00C715ED">
            <w:pPr>
              <w:pStyle w:val="DecimalAligned"/>
            </w:pPr>
          </w:p>
        </w:tc>
        <w:tc>
          <w:tcPr>
            <w:tcW w:w="1140" w:type="pct"/>
          </w:tcPr>
          <w:p w14:paraId="71CCB145" w14:textId="77777777" w:rsidR="00C715ED" w:rsidRDefault="00C715ED" w:rsidP="00C715ED">
            <w:pPr>
              <w:pStyle w:val="DecimalAligned"/>
            </w:pPr>
            <w:r>
              <w:t>$24000</w:t>
            </w:r>
          </w:p>
        </w:tc>
      </w:tr>
    </w:tbl>
    <w:p w14:paraId="7D892B5E" w14:textId="77777777" w:rsidR="00892428" w:rsidRDefault="00892428" w:rsidP="004B5537"/>
    <w:p w14:paraId="6EC72649" w14:textId="1AB0D124" w:rsidR="00ED2040" w:rsidRPr="00ED2040" w:rsidRDefault="00ED2040" w:rsidP="00C715ED">
      <w:pPr>
        <w:rPr>
          <w:color w:val="auto"/>
        </w:rPr>
      </w:pPr>
    </w:p>
    <w:p w14:paraId="081EFF74" w14:textId="77777777" w:rsidR="00C715ED" w:rsidRDefault="00C715ED" w:rsidP="00C715ED">
      <w:pPr>
        <w:rPr>
          <w:color w:val="auto"/>
        </w:rPr>
      </w:pPr>
      <w:bookmarkStart w:id="48" w:name="_Toc33712902"/>
      <w:bookmarkStart w:id="49" w:name="_Toc33730251"/>
    </w:p>
    <w:p w14:paraId="7005B45A" w14:textId="77777777" w:rsidR="00C715ED" w:rsidRDefault="00C715ED" w:rsidP="00C715ED">
      <w:pPr>
        <w:rPr>
          <w:sz w:val="28"/>
          <w:szCs w:val="28"/>
        </w:rPr>
      </w:pPr>
    </w:p>
    <w:p w14:paraId="570ADB18" w14:textId="77777777" w:rsidR="00C715ED" w:rsidRDefault="00C715ED" w:rsidP="00C715ED">
      <w:pPr>
        <w:rPr>
          <w:sz w:val="28"/>
          <w:szCs w:val="28"/>
        </w:rPr>
      </w:pPr>
    </w:p>
    <w:p w14:paraId="04566BFB" w14:textId="25E4D6A2" w:rsidR="00387124" w:rsidRPr="00C715ED" w:rsidRDefault="00ED2040" w:rsidP="00C715ED">
      <w:pPr>
        <w:pStyle w:val="Heading2"/>
        <w:rPr>
          <w:color w:val="auto"/>
          <w:sz w:val="22"/>
        </w:rPr>
      </w:pPr>
      <w:r>
        <w:t>T</w:t>
      </w:r>
      <w:r w:rsidR="002C3EB9" w:rsidRPr="00E2266A">
        <w:t>imeline</w:t>
      </w:r>
      <w:r w:rsidR="00370CC6" w:rsidRPr="00E2266A">
        <w:t xml:space="preserve"> and</w:t>
      </w:r>
      <w:r w:rsidR="002C3EB9" w:rsidRPr="00E2266A">
        <w:t xml:space="preserve"> </w:t>
      </w:r>
      <w:r w:rsidR="00DD1C41" w:rsidRPr="00E2266A">
        <w:t>M</w:t>
      </w:r>
      <w:r w:rsidR="002C3EB9" w:rsidRPr="00E2266A">
        <w:t>ilestones</w:t>
      </w:r>
      <w:bookmarkEnd w:id="48"/>
      <w:bookmarkEnd w:id="49"/>
    </w:p>
    <w:tbl>
      <w:tblPr>
        <w:tblStyle w:val="MediumShading2-Accent5"/>
        <w:tblW w:w="4501" w:type="pct"/>
        <w:tblLook w:val="0660" w:firstRow="1" w:lastRow="1" w:firstColumn="0" w:lastColumn="0" w:noHBand="1" w:noVBand="1"/>
      </w:tblPr>
      <w:tblGrid>
        <w:gridCol w:w="2562"/>
        <w:gridCol w:w="1740"/>
        <w:gridCol w:w="1738"/>
        <w:gridCol w:w="1738"/>
      </w:tblGrid>
      <w:tr w:rsidR="00387124" w14:paraId="62B17EA2" w14:textId="77777777" w:rsidTr="004B25BB">
        <w:trPr>
          <w:cnfStyle w:val="100000000000" w:firstRow="1" w:lastRow="0" w:firstColumn="0" w:lastColumn="0" w:oddVBand="0" w:evenVBand="0" w:oddHBand="0" w:evenHBand="0" w:firstRowFirstColumn="0" w:firstRowLastColumn="0" w:lastRowFirstColumn="0" w:lastRowLastColumn="0"/>
          <w:trHeight w:val="269"/>
        </w:trPr>
        <w:tc>
          <w:tcPr>
            <w:tcW w:w="1484" w:type="pct"/>
            <w:noWrap/>
          </w:tcPr>
          <w:p w14:paraId="027930A3" w14:textId="3BE37B5C" w:rsidR="00387124" w:rsidRDefault="00387124">
            <w:r>
              <w:t>Phase</w:t>
            </w:r>
          </w:p>
        </w:tc>
        <w:tc>
          <w:tcPr>
            <w:tcW w:w="1173" w:type="pct"/>
          </w:tcPr>
          <w:p w14:paraId="7E4B9662" w14:textId="037F5487" w:rsidR="00387124" w:rsidRDefault="00387124">
            <w:r>
              <w:t>Start Date</w:t>
            </w:r>
          </w:p>
        </w:tc>
        <w:tc>
          <w:tcPr>
            <w:tcW w:w="1172" w:type="pct"/>
          </w:tcPr>
          <w:p w14:paraId="34D51E26" w14:textId="77A3BD45" w:rsidR="00387124" w:rsidRDefault="00387124">
            <w:r>
              <w:t>End Date</w:t>
            </w:r>
          </w:p>
        </w:tc>
        <w:tc>
          <w:tcPr>
            <w:tcW w:w="1172" w:type="pct"/>
          </w:tcPr>
          <w:p w14:paraId="6EF25B9D" w14:textId="63B97360" w:rsidR="00387124" w:rsidRDefault="00387124">
            <w:r>
              <w:t>Duration</w:t>
            </w:r>
          </w:p>
        </w:tc>
      </w:tr>
      <w:tr w:rsidR="00387124" w14:paraId="2ABA83F3" w14:textId="77777777" w:rsidTr="004B25BB">
        <w:trPr>
          <w:trHeight w:val="279"/>
        </w:trPr>
        <w:tc>
          <w:tcPr>
            <w:tcW w:w="1484" w:type="pct"/>
            <w:noWrap/>
          </w:tcPr>
          <w:p w14:paraId="4E53FC92" w14:textId="77777777" w:rsidR="00387124" w:rsidRDefault="00387124"/>
        </w:tc>
        <w:tc>
          <w:tcPr>
            <w:tcW w:w="1173" w:type="pct"/>
          </w:tcPr>
          <w:p w14:paraId="070D4037" w14:textId="34BDB5A4" w:rsidR="00387124" w:rsidRDefault="00387124">
            <w:pPr>
              <w:rPr>
                <w:rStyle w:val="SubtleEmphasis"/>
              </w:rPr>
            </w:pPr>
          </w:p>
        </w:tc>
        <w:tc>
          <w:tcPr>
            <w:tcW w:w="1172" w:type="pct"/>
          </w:tcPr>
          <w:p w14:paraId="226522EC" w14:textId="77777777" w:rsidR="00387124" w:rsidRDefault="00387124"/>
        </w:tc>
        <w:tc>
          <w:tcPr>
            <w:tcW w:w="1172" w:type="pct"/>
          </w:tcPr>
          <w:p w14:paraId="1CF98044" w14:textId="77777777" w:rsidR="00387124" w:rsidRDefault="00387124"/>
        </w:tc>
      </w:tr>
      <w:tr w:rsidR="00387124" w14:paraId="7C1F4BFE" w14:textId="77777777" w:rsidTr="004B25BB">
        <w:trPr>
          <w:trHeight w:val="632"/>
        </w:trPr>
        <w:tc>
          <w:tcPr>
            <w:tcW w:w="1484" w:type="pct"/>
            <w:noWrap/>
          </w:tcPr>
          <w:p w14:paraId="5064D38C" w14:textId="6039567E" w:rsidR="00387124" w:rsidRDefault="00AC5759">
            <w:r>
              <w:t>Requirements Gathering</w:t>
            </w:r>
          </w:p>
        </w:tc>
        <w:tc>
          <w:tcPr>
            <w:tcW w:w="1173" w:type="pct"/>
          </w:tcPr>
          <w:p w14:paraId="47148CA2" w14:textId="3593CD96" w:rsidR="00387124" w:rsidRDefault="00AC5759">
            <w:pPr>
              <w:pStyle w:val="DecimalAligned"/>
            </w:pPr>
            <w:r>
              <w:t>02/02/2020</w:t>
            </w:r>
          </w:p>
        </w:tc>
        <w:tc>
          <w:tcPr>
            <w:tcW w:w="1172" w:type="pct"/>
          </w:tcPr>
          <w:p w14:paraId="7A63F678" w14:textId="4D0896D9" w:rsidR="00387124" w:rsidRDefault="00AC5759">
            <w:pPr>
              <w:pStyle w:val="DecimalAligned"/>
            </w:pPr>
            <w:r>
              <w:t>02/05/2020</w:t>
            </w:r>
          </w:p>
        </w:tc>
        <w:tc>
          <w:tcPr>
            <w:tcW w:w="1172" w:type="pct"/>
          </w:tcPr>
          <w:p w14:paraId="4F95A1E6" w14:textId="77777777" w:rsidR="00387124" w:rsidRDefault="00AC5759">
            <w:pPr>
              <w:pStyle w:val="DecimalAligned"/>
            </w:pPr>
            <w:r>
              <w:t>3 Days</w:t>
            </w:r>
          </w:p>
          <w:p w14:paraId="67F34EB4" w14:textId="3E9AB16E" w:rsidR="00D50E86" w:rsidRDefault="00D50E86">
            <w:pPr>
              <w:pStyle w:val="DecimalAligned"/>
            </w:pPr>
          </w:p>
        </w:tc>
      </w:tr>
      <w:tr w:rsidR="00387124" w14:paraId="6988599E" w14:textId="77777777" w:rsidTr="004B25BB">
        <w:trPr>
          <w:trHeight w:val="642"/>
        </w:trPr>
        <w:tc>
          <w:tcPr>
            <w:tcW w:w="1484" w:type="pct"/>
            <w:noWrap/>
          </w:tcPr>
          <w:p w14:paraId="57B35219" w14:textId="51F066D1" w:rsidR="00387124" w:rsidRDefault="00AC5759">
            <w:r>
              <w:t>System Design</w:t>
            </w:r>
          </w:p>
        </w:tc>
        <w:tc>
          <w:tcPr>
            <w:tcW w:w="1173" w:type="pct"/>
          </w:tcPr>
          <w:p w14:paraId="1561689E" w14:textId="346A861D" w:rsidR="00387124" w:rsidRDefault="00AC5759">
            <w:pPr>
              <w:pStyle w:val="DecimalAligned"/>
            </w:pPr>
            <w:r>
              <w:t>02/05/2020</w:t>
            </w:r>
          </w:p>
        </w:tc>
        <w:tc>
          <w:tcPr>
            <w:tcW w:w="1172" w:type="pct"/>
          </w:tcPr>
          <w:p w14:paraId="54F73F94" w14:textId="457EBFFA" w:rsidR="00387124" w:rsidRDefault="00AC5759">
            <w:pPr>
              <w:pStyle w:val="DecimalAligned"/>
            </w:pPr>
            <w:r>
              <w:t>02/09/2020</w:t>
            </w:r>
          </w:p>
        </w:tc>
        <w:tc>
          <w:tcPr>
            <w:tcW w:w="1172" w:type="pct"/>
          </w:tcPr>
          <w:p w14:paraId="1828C225" w14:textId="77777777" w:rsidR="00387124" w:rsidRDefault="00AC5759">
            <w:pPr>
              <w:pStyle w:val="DecimalAligned"/>
            </w:pPr>
            <w:r>
              <w:t>4 Days</w:t>
            </w:r>
          </w:p>
          <w:p w14:paraId="2C4EE3DD" w14:textId="3A70E5B2" w:rsidR="00D50E86" w:rsidRDefault="00D50E86">
            <w:pPr>
              <w:pStyle w:val="DecimalAligned"/>
            </w:pPr>
          </w:p>
        </w:tc>
      </w:tr>
      <w:tr w:rsidR="00387124" w14:paraId="3F61537B" w14:textId="77777777" w:rsidTr="004B25BB">
        <w:trPr>
          <w:trHeight w:val="642"/>
        </w:trPr>
        <w:tc>
          <w:tcPr>
            <w:tcW w:w="1484" w:type="pct"/>
            <w:noWrap/>
          </w:tcPr>
          <w:p w14:paraId="2EE2F56A" w14:textId="009CE0E1" w:rsidR="00387124" w:rsidRDefault="00AC5759">
            <w:r>
              <w:t>Implementation</w:t>
            </w:r>
            <w:r w:rsidR="00387124">
              <w:t xml:space="preserve"> </w:t>
            </w:r>
          </w:p>
        </w:tc>
        <w:tc>
          <w:tcPr>
            <w:tcW w:w="1173" w:type="pct"/>
          </w:tcPr>
          <w:p w14:paraId="53EDB661" w14:textId="38E445F0" w:rsidR="00387124" w:rsidRDefault="00AC5759">
            <w:pPr>
              <w:pStyle w:val="DecimalAligned"/>
            </w:pPr>
            <w:r>
              <w:t>02/09/2020</w:t>
            </w:r>
          </w:p>
        </w:tc>
        <w:tc>
          <w:tcPr>
            <w:tcW w:w="1172" w:type="pct"/>
          </w:tcPr>
          <w:p w14:paraId="617A7D08" w14:textId="61FFCB1E" w:rsidR="00387124" w:rsidRDefault="00AC5759">
            <w:pPr>
              <w:pStyle w:val="DecimalAligned"/>
            </w:pPr>
            <w:r>
              <w:t>02/19/2020</w:t>
            </w:r>
          </w:p>
        </w:tc>
        <w:tc>
          <w:tcPr>
            <w:tcW w:w="1172" w:type="pct"/>
          </w:tcPr>
          <w:p w14:paraId="76949AA1" w14:textId="77777777" w:rsidR="00387124" w:rsidRDefault="00AC5759">
            <w:pPr>
              <w:pStyle w:val="DecimalAligned"/>
            </w:pPr>
            <w:r>
              <w:t>10 days</w:t>
            </w:r>
          </w:p>
          <w:p w14:paraId="331B74EC" w14:textId="6EACCF2B" w:rsidR="00D50E86" w:rsidRDefault="00D50E86">
            <w:pPr>
              <w:pStyle w:val="DecimalAligned"/>
            </w:pPr>
          </w:p>
        </w:tc>
      </w:tr>
      <w:tr w:rsidR="00387124" w14:paraId="0F837634" w14:textId="77777777" w:rsidTr="004B25BB">
        <w:trPr>
          <w:trHeight w:val="642"/>
        </w:trPr>
        <w:tc>
          <w:tcPr>
            <w:tcW w:w="1484" w:type="pct"/>
            <w:noWrap/>
          </w:tcPr>
          <w:p w14:paraId="13CC760B" w14:textId="02CE63F6" w:rsidR="00387124" w:rsidRDefault="00AC5759">
            <w:r>
              <w:t>Testing</w:t>
            </w:r>
          </w:p>
        </w:tc>
        <w:tc>
          <w:tcPr>
            <w:tcW w:w="1173" w:type="pct"/>
          </w:tcPr>
          <w:p w14:paraId="25D94E1A" w14:textId="08EF360F" w:rsidR="00387124" w:rsidRDefault="00D50E86">
            <w:pPr>
              <w:pStyle w:val="DecimalAligned"/>
            </w:pPr>
            <w:r>
              <w:t>02/19/2020</w:t>
            </w:r>
          </w:p>
        </w:tc>
        <w:tc>
          <w:tcPr>
            <w:tcW w:w="1172" w:type="pct"/>
          </w:tcPr>
          <w:p w14:paraId="1C960793" w14:textId="695C7D20" w:rsidR="00387124" w:rsidRDefault="00D50E86">
            <w:pPr>
              <w:pStyle w:val="DecimalAligned"/>
            </w:pPr>
            <w:r>
              <w:t>02/22/2020</w:t>
            </w:r>
          </w:p>
        </w:tc>
        <w:tc>
          <w:tcPr>
            <w:tcW w:w="1172" w:type="pct"/>
          </w:tcPr>
          <w:p w14:paraId="31415C5C" w14:textId="77777777" w:rsidR="00387124" w:rsidRDefault="00D50E86">
            <w:pPr>
              <w:pStyle w:val="DecimalAligned"/>
            </w:pPr>
            <w:r>
              <w:t>3 Days</w:t>
            </w:r>
          </w:p>
          <w:p w14:paraId="42AD5ADC" w14:textId="3DFD15FD" w:rsidR="00D50E86" w:rsidRDefault="00D50E86">
            <w:pPr>
              <w:pStyle w:val="DecimalAligned"/>
            </w:pPr>
          </w:p>
        </w:tc>
      </w:tr>
      <w:tr w:rsidR="00387124" w14:paraId="301CD678" w14:textId="77777777" w:rsidTr="004B25BB">
        <w:trPr>
          <w:trHeight w:val="321"/>
        </w:trPr>
        <w:tc>
          <w:tcPr>
            <w:tcW w:w="1484" w:type="pct"/>
            <w:noWrap/>
          </w:tcPr>
          <w:p w14:paraId="415A58EB" w14:textId="25EDFA8E" w:rsidR="00387124" w:rsidRDefault="00AC5759">
            <w:r>
              <w:t>Deployment/Training</w:t>
            </w:r>
          </w:p>
        </w:tc>
        <w:tc>
          <w:tcPr>
            <w:tcW w:w="1173" w:type="pct"/>
          </w:tcPr>
          <w:p w14:paraId="421219C5" w14:textId="735D1EB2" w:rsidR="00387124" w:rsidRDefault="00D50E86">
            <w:pPr>
              <w:pStyle w:val="DecimalAligned"/>
            </w:pPr>
            <w:r>
              <w:t>02/22/2020</w:t>
            </w:r>
          </w:p>
        </w:tc>
        <w:tc>
          <w:tcPr>
            <w:tcW w:w="1172" w:type="pct"/>
          </w:tcPr>
          <w:p w14:paraId="4B7371B5" w14:textId="330771C7" w:rsidR="00387124" w:rsidRDefault="00D50E86">
            <w:pPr>
              <w:pStyle w:val="DecimalAligned"/>
            </w:pPr>
            <w:r>
              <w:t>02/23/2020</w:t>
            </w:r>
          </w:p>
        </w:tc>
        <w:tc>
          <w:tcPr>
            <w:tcW w:w="1172" w:type="pct"/>
          </w:tcPr>
          <w:p w14:paraId="26DE101C" w14:textId="47CEF5B7" w:rsidR="00387124" w:rsidRDefault="00D50E86">
            <w:pPr>
              <w:pStyle w:val="DecimalAligned"/>
            </w:pPr>
            <w:r>
              <w:t>1-2 Days</w:t>
            </w:r>
          </w:p>
        </w:tc>
      </w:tr>
      <w:tr w:rsidR="00387124" w14:paraId="205CBDB4" w14:textId="77777777" w:rsidTr="004B25BB">
        <w:trPr>
          <w:cnfStyle w:val="010000000000" w:firstRow="0" w:lastRow="1" w:firstColumn="0" w:lastColumn="0" w:oddVBand="0" w:evenVBand="0" w:oddHBand="0" w:evenHBand="0" w:firstRowFirstColumn="0" w:firstRowLastColumn="0" w:lastRowFirstColumn="0" w:lastRowLastColumn="0"/>
          <w:trHeight w:val="311"/>
        </w:trPr>
        <w:tc>
          <w:tcPr>
            <w:tcW w:w="1484" w:type="pct"/>
            <w:noWrap/>
          </w:tcPr>
          <w:p w14:paraId="0E729417" w14:textId="77777777" w:rsidR="00387124" w:rsidRDefault="00387124">
            <w:r>
              <w:t>Total</w:t>
            </w:r>
          </w:p>
        </w:tc>
        <w:tc>
          <w:tcPr>
            <w:tcW w:w="1173" w:type="pct"/>
          </w:tcPr>
          <w:p w14:paraId="5CA7F30C" w14:textId="26037199" w:rsidR="00387124" w:rsidRDefault="00387124">
            <w:pPr>
              <w:pStyle w:val="DecimalAligned"/>
            </w:pPr>
          </w:p>
        </w:tc>
        <w:tc>
          <w:tcPr>
            <w:tcW w:w="1172" w:type="pct"/>
          </w:tcPr>
          <w:p w14:paraId="3223F225" w14:textId="4835AC6B" w:rsidR="00387124" w:rsidRDefault="00387124">
            <w:pPr>
              <w:pStyle w:val="DecimalAligned"/>
            </w:pPr>
          </w:p>
        </w:tc>
        <w:tc>
          <w:tcPr>
            <w:tcW w:w="1172" w:type="pct"/>
          </w:tcPr>
          <w:p w14:paraId="280D46AA" w14:textId="3D77F910" w:rsidR="00387124" w:rsidRDefault="00D50E86">
            <w:pPr>
              <w:pStyle w:val="DecimalAligned"/>
            </w:pPr>
            <w:r>
              <w:t>21-22 Days</w:t>
            </w:r>
          </w:p>
        </w:tc>
      </w:tr>
    </w:tbl>
    <w:p w14:paraId="1A39B16A" w14:textId="2235570F" w:rsidR="003D034F" w:rsidRDefault="003D034F" w:rsidP="003D034F">
      <w:pPr>
        <w:pStyle w:val="Heading1"/>
        <w:jc w:val="center"/>
      </w:pPr>
      <w:bookmarkStart w:id="50" w:name="_Toc33712903"/>
      <w:bookmarkStart w:id="51" w:name="_Toc33730252"/>
      <w:r>
        <w:t>Postproduction Report (Part D)</w:t>
      </w:r>
      <w:bookmarkEnd w:id="50"/>
      <w:bookmarkEnd w:id="51"/>
    </w:p>
    <w:p w14:paraId="2FC7CC8B" w14:textId="23FEBDE7" w:rsidR="00A04424" w:rsidRDefault="00DD1C41" w:rsidP="00A04424">
      <w:pPr>
        <w:pStyle w:val="Heading3"/>
        <w:rPr>
          <w:sz w:val="28"/>
          <w:szCs w:val="28"/>
        </w:rPr>
      </w:pPr>
      <w:bookmarkStart w:id="52" w:name="_Toc33712904"/>
      <w:bookmarkStart w:id="53" w:name="_Toc33730253"/>
      <w:r w:rsidRPr="00E2266A">
        <w:rPr>
          <w:sz w:val="28"/>
          <w:szCs w:val="28"/>
        </w:rPr>
        <w:t>B</w:t>
      </w:r>
      <w:r w:rsidR="003D034F" w:rsidRPr="00E2266A">
        <w:rPr>
          <w:sz w:val="28"/>
          <w:szCs w:val="28"/>
        </w:rPr>
        <w:t xml:space="preserve">usiness </w:t>
      </w:r>
      <w:r w:rsidRPr="00E2266A">
        <w:rPr>
          <w:sz w:val="28"/>
          <w:szCs w:val="28"/>
        </w:rPr>
        <w:t>V</w:t>
      </w:r>
      <w:r w:rsidR="003D034F" w:rsidRPr="00E2266A">
        <w:rPr>
          <w:sz w:val="28"/>
          <w:szCs w:val="28"/>
        </w:rPr>
        <w:t xml:space="preserve">ision </w:t>
      </w:r>
      <w:r w:rsidRPr="00E2266A">
        <w:rPr>
          <w:sz w:val="28"/>
          <w:szCs w:val="28"/>
        </w:rPr>
        <w:t>D</w:t>
      </w:r>
      <w:r w:rsidR="003D034F" w:rsidRPr="00E2266A">
        <w:rPr>
          <w:sz w:val="28"/>
          <w:szCs w:val="28"/>
        </w:rPr>
        <w:t>ocument</w:t>
      </w:r>
      <w:bookmarkEnd w:id="52"/>
      <w:bookmarkEnd w:id="53"/>
    </w:p>
    <w:p w14:paraId="7EC81E6E" w14:textId="5393850C" w:rsidR="00A04424" w:rsidRPr="004B25BB" w:rsidRDefault="00A04424" w:rsidP="004B25BB">
      <w:pPr>
        <w:pStyle w:val="ListNumber"/>
        <w:rPr>
          <w:color w:val="auto"/>
        </w:rPr>
      </w:pPr>
      <w:r w:rsidRPr="004B25BB">
        <w:rPr>
          <w:color w:val="auto"/>
        </w:rPr>
        <w:t>Determine maintenance intervals for WCCSD sewer mains</w:t>
      </w:r>
    </w:p>
    <w:p w14:paraId="62C3C685" w14:textId="77777777" w:rsidR="00A04424" w:rsidRPr="004B25BB" w:rsidRDefault="00A04424" w:rsidP="004B25BB">
      <w:pPr>
        <w:pStyle w:val="ListNumber"/>
        <w:rPr>
          <w:color w:val="auto"/>
        </w:rPr>
      </w:pPr>
      <w:r w:rsidRPr="004B25BB">
        <w:rPr>
          <w:color w:val="auto"/>
        </w:rPr>
        <w:t>Allow user input to fine tune maintenance intervals over time</w:t>
      </w:r>
    </w:p>
    <w:p w14:paraId="1DBAE8A3" w14:textId="79559475" w:rsidR="00A04424" w:rsidRPr="004B25BB" w:rsidRDefault="00A04424" w:rsidP="004B25BB">
      <w:pPr>
        <w:pStyle w:val="ListNumber"/>
        <w:rPr>
          <w:color w:val="auto"/>
        </w:rPr>
      </w:pPr>
      <w:r w:rsidRPr="004B25BB">
        <w:rPr>
          <w:color w:val="auto"/>
        </w:rPr>
        <w:t xml:space="preserve"> Provide user friendly application that allows for viewing, interacting with, and updating</w:t>
      </w:r>
      <w:r w:rsidR="004B25BB" w:rsidRPr="004B25BB">
        <w:rPr>
          <w:color w:val="auto"/>
        </w:rPr>
        <w:t xml:space="preserve"> </w:t>
      </w:r>
      <w:r w:rsidRPr="004B25BB">
        <w:rPr>
          <w:color w:val="auto"/>
        </w:rPr>
        <w:t>data</w:t>
      </w:r>
    </w:p>
    <w:p w14:paraId="7C062E99" w14:textId="4F06A0CF" w:rsidR="004B25BB" w:rsidRDefault="00A04424" w:rsidP="00B50B31">
      <w:r w:rsidRPr="00A04424">
        <w:t xml:space="preserve"> </w:t>
      </w:r>
    </w:p>
    <w:p w14:paraId="4C53FF43" w14:textId="4D7493EB" w:rsidR="004B25BB" w:rsidRDefault="004B25BB">
      <w:r>
        <w:br w:type="page"/>
      </w:r>
    </w:p>
    <w:p w14:paraId="0F3BAB5C" w14:textId="26A711F9" w:rsidR="00DD1C41" w:rsidRDefault="00DD1C41" w:rsidP="00DD1C41">
      <w:pPr>
        <w:pStyle w:val="Heading3"/>
        <w:rPr>
          <w:sz w:val="28"/>
          <w:szCs w:val="28"/>
        </w:rPr>
      </w:pPr>
      <w:bookmarkStart w:id="54" w:name="_Toc33712905"/>
      <w:bookmarkStart w:id="55" w:name="_Toc33730254"/>
      <w:r w:rsidRPr="00E2266A">
        <w:rPr>
          <w:sz w:val="28"/>
          <w:szCs w:val="28"/>
        </w:rPr>
        <w:lastRenderedPageBreak/>
        <w:t>R</w:t>
      </w:r>
      <w:r w:rsidR="003D034F" w:rsidRPr="00E2266A">
        <w:rPr>
          <w:sz w:val="28"/>
          <w:szCs w:val="28"/>
        </w:rPr>
        <w:t xml:space="preserve">aw and </w:t>
      </w:r>
      <w:r w:rsidRPr="00E2266A">
        <w:rPr>
          <w:sz w:val="28"/>
          <w:szCs w:val="28"/>
        </w:rPr>
        <w:t>C</w:t>
      </w:r>
      <w:r w:rsidR="003D034F" w:rsidRPr="00E2266A">
        <w:rPr>
          <w:sz w:val="28"/>
          <w:szCs w:val="28"/>
        </w:rPr>
        <w:t xml:space="preserve">leaned </w:t>
      </w:r>
      <w:r w:rsidRPr="00E2266A">
        <w:rPr>
          <w:sz w:val="28"/>
          <w:szCs w:val="28"/>
        </w:rPr>
        <w:t>D</w:t>
      </w:r>
      <w:r w:rsidR="003D034F" w:rsidRPr="00E2266A">
        <w:rPr>
          <w:sz w:val="28"/>
          <w:szCs w:val="28"/>
        </w:rPr>
        <w:t xml:space="preserve">ata </w:t>
      </w:r>
      <w:r w:rsidRPr="00E2266A">
        <w:rPr>
          <w:sz w:val="28"/>
          <w:szCs w:val="28"/>
        </w:rPr>
        <w:t>S</w:t>
      </w:r>
      <w:r w:rsidR="003D034F" w:rsidRPr="00E2266A">
        <w:rPr>
          <w:sz w:val="28"/>
          <w:szCs w:val="28"/>
        </w:rPr>
        <w:t>ets</w:t>
      </w:r>
      <w:bookmarkEnd w:id="54"/>
      <w:bookmarkEnd w:id="55"/>
    </w:p>
    <w:p w14:paraId="59284BD4" w14:textId="7094467A" w:rsidR="002F38C5" w:rsidRPr="004B25BB" w:rsidRDefault="002F38C5" w:rsidP="004B25BB">
      <w:pPr>
        <w:rPr>
          <w:color w:val="auto"/>
        </w:rPr>
      </w:pPr>
      <w:r w:rsidRPr="004B25BB">
        <w:rPr>
          <w:color w:val="auto"/>
        </w:rPr>
        <w:t>The raw data was provided in a csv file, and was formatted as shown below:</w:t>
      </w:r>
    </w:p>
    <w:p w14:paraId="3C7AE577" w14:textId="0360B9E6" w:rsidR="00A04424" w:rsidRDefault="002F38C5" w:rsidP="00A04424">
      <w:r>
        <w:rPr>
          <w:noProof/>
        </w:rPr>
        <w:drawing>
          <wp:inline distT="0" distB="0" distL="0" distR="0" wp14:anchorId="58AE25D8" wp14:editId="302C03C7">
            <wp:extent cx="6454140" cy="15087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2819" cy="1515464"/>
                    </a:xfrm>
                    <a:prstGeom prst="rect">
                      <a:avLst/>
                    </a:prstGeom>
                  </pic:spPr>
                </pic:pic>
              </a:graphicData>
            </a:graphic>
          </wp:inline>
        </w:drawing>
      </w:r>
    </w:p>
    <w:p w14:paraId="30C85E88" w14:textId="65E27FAB" w:rsidR="002F38C5" w:rsidRPr="004B25BB" w:rsidRDefault="002F38C5" w:rsidP="004B25BB">
      <w:pPr>
        <w:rPr>
          <w:color w:val="auto"/>
        </w:rPr>
      </w:pPr>
      <w:r w:rsidRPr="004B25BB">
        <w:rPr>
          <w:color w:val="auto"/>
        </w:rPr>
        <w:t xml:space="preserve">The data was stripped of all unnecessary </w:t>
      </w:r>
      <w:r w:rsidR="006471AE" w:rsidRPr="004B25BB">
        <w:rPr>
          <w:color w:val="auto"/>
        </w:rPr>
        <w:t>fields</w:t>
      </w:r>
      <w:r w:rsidRPr="004B25BB">
        <w:rPr>
          <w:color w:val="auto"/>
        </w:rPr>
        <w:t xml:space="preserve"> and imported into a data base table shown below:</w:t>
      </w:r>
    </w:p>
    <w:p w14:paraId="5754D661" w14:textId="3E915BF7" w:rsidR="002F38C5" w:rsidRDefault="002F38C5" w:rsidP="00A04424">
      <w:r>
        <w:rPr>
          <w:noProof/>
        </w:rPr>
        <w:drawing>
          <wp:inline distT="0" distB="0" distL="0" distR="0" wp14:anchorId="0B42FFDF" wp14:editId="083A45B8">
            <wp:extent cx="6379845" cy="25984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4846" cy="2600457"/>
                    </a:xfrm>
                    <a:prstGeom prst="rect">
                      <a:avLst/>
                    </a:prstGeom>
                  </pic:spPr>
                </pic:pic>
              </a:graphicData>
            </a:graphic>
          </wp:inline>
        </w:drawing>
      </w:r>
    </w:p>
    <w:p w14:paraId="6981EE71" w14:textId="16E7EBC3" w:rsidR="002F38C5" w:rsidRDefault="002F38C5" w:rsidP="00A04424">
      <w:r>
        <w:rPr>
          <w:noProof/>
        </w:rPr>
        <w:lastRenderedPageBreak/>
        <w:drawing>
          <wp:inline distT="0" distB="0" distL="0" distR="0" wp14:anchorId="0603293D" wp14:editId="2DB86ADA">
            <wp:extent cx="6393180" cy="272894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30296" cy="2744784"/>
                    </a:xfrm>
                    <a:prstGeom prst="rect">
                      <a:avLst/>
                    </a:prstGeom>
                  </pic:spPr>
                </pic:pic>
              </a:graphicData>
            </a:graphic>
          </wp:inline>
        </w:drawing>
      </w:r>
    </w:p>
    <w:p w14:paraId="5A4C6504" w14:textId="1FF3C114" w:rsidR="002F38C5" w:rsidRPr="004B25BB" w:rsidRDefault="002F38C5" w:rsidP="004B25BB">
      <w:pPr>
        <w:rPr>
          <w:color w:val="auto"/>
        </w:rPr>
      </w:pPr>
      <w:r w:rsidRPr="004B25BB">
        <w:rPr>
          <w:color w:val="auto"/>
        </w:rPr>
        <w:t xml:space="preserve">In order to get the data to be usable for our purposes the data types needed to be changed, they were all </w:t>
      </w:r>
      <w:r w:rsidR="006D4A76" w:rsidRPr="004B25BB">
        <w:rPr>
          <w:color w:val="auto"/>
        </w:rPr>
        <w:t>VARCHAR (</w:t>
      </w:r>
      <w:r w:rsidRPr="004B25BB">
        <w:rPr>
          <w:color w:val="auto"/>
        </w:rPr>
        <w:t>255), the changes made to data are listed below:</w:t>
      </w:r>
    </w:p>
    <w:p w14:paraId="644AE8A2" w14:textId="57C9443B" w:rsidR="00535CB6" w:rsidRDefault="002F38C5" w:rsidP="00A04424">
      <w:r>
        <w:rPr>
          <w:noProof/>
        </w:rPr>
        <w:drawing>
          <wp:inline distT="0" distB="0" distL="0" distR="0" wp14:anchorId="3CDBD280" wp14:editId="040BA1C6">
            <wp:extent cx="3436620"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6639" cy="3232657"/>
                    </a:xfrm>
                    <a:prstGeom prst="rect">
                      <a:avLst/>
                    </a:prstGeom>
                  </pic:spPr>
                </pic:pic>
              </a:graphicData>
            </a:graphic>
          </wp:inline>
        </w:drawing>
      </w:r>
      <w:r w:rsidR="00535CB6">
        <w:rPr>
          <w:noProof/>
        </w:rPr>
        <w:drawing>
          <wp:inline distT="0" distB="0" distL="0" distR="0" wp14:anchorId="425B90D3" wp14:editId="7F579A62">
            <wp:extent cx="3398520" cy="109716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9218" cy="1119984"/>
                    </a:xfrm>
                    <a:prstGeom prst="rect">
                      <a:avLst/>
                    </a:prstGeom>
                  </pic:spPr>
                </pic:pic>
              </a:graphicData>
            </a:graphic>
          </wp:inline>
        </w:drawing>
      </w:r>
    </w:p>
    <w:p w14:paraId="1F7D2446" w14:textId="2B6E9958" w:rsidR="00535CB6" w:rsidRPr="004B25BB" w:rsidRDefault="00535CB6" w:rsidP="004B25BB">
      <w:pPr>
        <w:rPr>
          <w:color w:val="auto"/>
        </w:rPr>
      </w:pPr>
      <w:r w:rsidRPr="004B25BB">
        <w:rPr>
          <w:color w:val="auto"/>
        </w:rPr>
        <w:lastRenderedPageBreak/>
        <w:t xml:space="preserve">Some new fields were added to support the needs of the project, they </w:t>
      </w:r>
      <w:r w:rsidR="006471AE" w:rsidRPr="004B25BB">
        <w:rPr>
          <w:color w:val="auto"/>
        </w:rPr>
        <w:t>are</w:t>
      </w:r>
      <w:r w:rsidRPr="004B25BB">
        <w:rPr>
          <w:color w:val="auto"/>
        </w:rPr>
        <w:t xml:space="preserve"> Rh, v, lastMaint, </w:t>
      </w:r>
      <w:proofErr w:type="spellStart"/>
      <w:r w:rsidRPr="004B25BB">
        <w:rPr>
          <w:color w:val="auto"/>
        </w:rPr>
        <w:t>nextMaint</w:t>
      </w:r>
      <w:proofErr w:type="spellEnd"/>
      <w:r w:rsidRPr="004B25BB">
        <w:rPr>
          <w:color w:val="auto"/>
        </w:rPr>
        <w:t xml:space="preserve">, </w:t>
      </w:r>
      <w:proofErr w:type="spellStart"/>
      <w:r w:rsidRPr="004B25BB">
        <w:rPr>
          <w:color w:val="auto"/>
        </w:rPr>
        <w:t>adjVar</w:t>
      </w:r>
      <w:proofErr w:type="spellEnd"/>
      <w:r w:rsidRPr="004B25BB">
        <w:rPr>
          <w:color w:val="auto"/>
        </w:rPr>
        <w:t>, tech, type, and A.</w:t>
      </w:r>
    </w:p>
    <w:p w14:paraId="62167586" w14:textId="220956C0" w:rsidR="00364797" w:rsidRPr="004B25BB" w:rsidRDefault="00364797" w:rsidP="004B25BB">
      <w:pPr>
        <w:rPr>
          <w:color w:val="auto"/>
        </w:rPr>
      </w:pPr>
      <w:r w:rsidRPr="004B25BB">
        <w:rPr>
          <w:color w:val="auto"/>
        </w:rPr>
        <w:t>The value for A (flow area of pipe) was provided in a separate csv file shown below:</w:t>
      </w:r>
    </w:p>
    <w:p w14:paraId="0F53EF20" w14:textId="3036425D" w:rsidR="00364797" w:rsidRDefault="00364797" w:rsidP="00364797">
      <w:r>
        <w:rPr>
          <w:noProof/>
        </w:rPr>
        <w:drawing>
          <wp:inline distT="0" distB="0" distL="0" distR="0" wp14:anchorId="312B1434" wp14:editId="60A189F4">
            <wp:extent cx="3345180" cy="27279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7079" cy="2737664"/>
                    </a:xfrm>
                    <a:prstGeom prst="rect">
                      <a:avLst/>
                    </a:prstGeom>
                  </pic:spPr>
                </pic:pic>
              </a:graphicData>
            </a:graphic>
          </wp:inline>
        </w:drawing>
      </w:r>
    </w:p>
    <w:p w14:paraId="2D015172" w14:textId="2832309C" w:rsidR="003B5E37" w:rsidRDefault="00364797" w:rsidP="004B25BB">
      <w:r w:rsidRPr="004B25BB">
        <w:rPr>
          <w:color w:val="auto"/>
        </w:rPr>
        <w:t>In order to integrate this data, another table was created and the merged with our WCCSD_PIPE table using the featured, that code is listed below:</w:t>
      </w:r>
    </w:p>
    <w:p w14:paraId="4F416A76" w14:textId="77777777" w:rsidR="00364797" w:rsidRPr="00364797" w:rsidRDefault="00364797" w:rsidP="00364797">
      <w:pPr>
        <w:pStyle w:val="ListParagraph"/>
      </w:pPr>
      <w:r w:rsidRPr="00364797">
        <w:t>UPDATE WCCSD_PIPE a</w:t>
      </w:r>
    </w:p>
    <w:p w14:paraId="1B9E1E7D" w14:textId="77777777" w:rsidR="00364797" w:rsidRPr="00364797" w:rsidRDefault="00364797" w:rsidP="00364797">
      <w:pPr>
        <w:pStyle w:val="ListParagraph"/>
      </w:pPr>
      <w:r w:rsidRPr="00364797">
        <w:t xml:space="preserve">JOIN A_TABLE p ON </w:t>
      </w:r>
      <w:proofErr w:type="spellStart"/>
      <w:r w:rsidRPr="00364797">
        <w:t>a.featureId</w:t>
      </w:r>
      <w:proofErr w:type="spellEnd"/>
      <w:r w:rsidRPr="00364797">
        <w:t xml:space="preserve"> = </w:t>
      </w:r>
      <w:proofErr w:type="spellStart"/>
      <w:r w:rsidRPr="00364797">
        <w:t>p.featureID</w:t>
      </w:r>
      <w:proofErr w:type="spellEnd"/>
    </w:p>
    <w:p w14:paraId="24EAB430" w14:textId="1C047149" w:rsidR="00364797" w:rsidRPr="00364797" w:rsidRDefault="00364797" w:rsidP="00364797">
      <w:pPr>
        <w:pStyle w:val="ListParagraph"/>
      </w:pPr>
      <w:r w:rsidRPr="00364797">
        <w:t xml:space="preserve">SET </w:t>
      </w:r>
      <w:proofErr w:type="spellStart"/>
      <w:r w:rsidRPr="00364797">
        <w:t>a.A</w:t>
      </w:r>
      <w:proofErr w:type="spellEnd"/>
      <w:r w:rsidRPr="00364797">
        <w:t xml:space="preserve"> = </w:t>
      </w:r>
      <w:proofErr w:type="spellStart"/>
      <w:r w:rsidRPr="00364797">
        <w:t>p.A</w:t>
      </w:r>
      <w:proofErr w:type="spellEnd"/>
      <w:r w:rsidRPr="00364797">
        <w:t>;</w:t>
      </w:r>
    </w:p>
    <w:p w14:paraId="291B0EA7" w14:textId="5F4B620D" w:rsidR="003D034F" w:rsidRDefault="00DD1C41" w:rsidP="00DD1C41">
      <w:pPr>
        <w:pStyle w:val="Heading3"/>
        <w:rPr>
          <w:sz w:val="28"/>
          <w:szCs w:val="28"/>
        </w:rPr>
      </w:pPr>
      <w:bookmarkStart w:id="56" w:name="_Toc33712906"/>
      <w:bookmarkStart w:id="57" w:name="_Toc33730255"/>
      <w:r w:rsidRPr="00E2266A">
        <w:rPr>
          <w:sz w:val="28"/>
          <w:szCs w:val="28"/>
        </w:rPr>
        <w:t>C</w:t>
      </w:r>
      <w:r w:rsidR="003D034F" w:rsidRPr="00E2266A">
        <w:rPr>
          <w:sz w:val="28"/>
          <w:szCs w:val="28"/>
        </w:rPr>
        <w:t xml:space="preserve">ode </w:t>
      </w:r>
      <w:r w:rsidRPr="00E2266A">
        <w:rPr>
          <w:sz w:val="28"/>
          <w:szCs w:val="28"/>
        </w:rPr>
        <w:t>U</w:t>
      </w:r>
      <w:r w:rsidR="003D034F" w:rsidRPr="00E2266A">
        <w:rPr>
          <w:sz w:val="28"/>
          <w:szCs w:val="28"/>
        </w:rPr>
        <w:t xml:space="preserve">sed to </w:t>
      </w:r>
      <w:r w:rsidRPr="00E2266A">
        <w:rPr>
          <w:sz w:val="28"/>
          <w:szCs w:val="28"/>
        </w:rPr>
        <w:t>P</w:t>
      </w:r>
      <w:r w:rsidR="003D034F" w:rsidRPr="00E2266A">
        <w:rPr>
          <w:sz w:val="28"/>
          <w:szCs w:val="28"/>
        </w:rPr>
        <w:t xml:space="preserve">erform </w:t>
      </w:r>
      <w:r w:rsidRPr="00E2266A">
        <w:rPr>
          <w:sz w:val="28"/>
          <w:szCs w:val="28"/>
        </w:rPr>
        <w:t>A</w:t>
      </w:r>
      <w:r w:rsidR="003D034F" w:rsidRPr="00E2266A">
        <w:rPr>
          <w:sz w:val="28"/>
          <w:szCs w:val="28"/>
        </w:rPr>
        <w:t>nalysis</w:t>
      </w:r>
      <w:bookmarkEnd w:id="56"/>
      <w:bookmarkEnd w:id="57"/>
    </w:p>
    <w:p w14:paraId="69FD65A9" w14:textId="27CA40F0" w:rsidR="00535CB6" w:rsidRPr="004B25BB" w:rsidRDefault="00535CB6" w:rsidP="004B25BB">
      <w:pPr>
        <w:rPr>
          <w:color w:val="auto"/>
        </w:rPr>
      </w:pPr>
      <w:r w:rsidRPr="004B25BB">
        <w:rPr>
          <w:color w:val="auto"/>
        </w:rPr>
        <w:t>After the data was imported into the database</w:t>
      </w:r>
      <w:r w:rsidR="00D84196" w:rsidRPr="004B25BB">
        <w:rPr>
          <w:color w:val="auto"/>
        </w:rPr>
        <w:t xml:space="preserve"> a Java application was built to predict maintenance intervals based on Manning’s equation for partially full pipes. After the initial predictions a user interface was designed that allows for a descriptive implementation whereby the user can update the maintenance algorithm based on field data. Both models will be described below:</w:t>
      </w:r>
    </w:p>
    <w:p w14:paraId="5273FC82" w14:textId="6C8D4991" w:rsidR="00D84196" w:rsidRPr="0058633F" w:rsidRDefault="00D84196" w:rsidP="00D84196">
      <w:pPr>
        <w:pStyle w:val="Heading4"/>
        <w:rPr>
          <w:sz w:val="24"/>
          <w:szCs w:val="24"/>
        </w:rPr>
      </w:pPr>
      <w:r w:rsidRPr="0058633F">
        <w:rPr>
          <w:sz w:val="24"/>
          <w:szCs w:val="24"/>
        </w:rPr>
        <w:t>Prescriptive Model:</w:t>
      </w:r>
    </w:p>
    <w:p w14:paraId="3A691D7D" w14:textId="6858F03F" w:rsidR="003B5E37" w:rsidRPr="004B25BB" w:rsidRDefault="00364797" w:rsidP="004B25BB">
      <w:pPr>
        <w:rPr>
          <w:color w:val="auto"/>
        </w:rPr>
      </w:pPr>
      <w:r w:rsidRPr="004B25BB">
        <w:rPr>
          <w:color w:val="auto"/>
        </w:rPr>
        <w:t xml:space="preserve">As mentioned above, for the predictive model we </w:t>
      </w:r>
      <w:r w:rsidR="006471AE" w:rsidRPr="004B25BB">
        <w:rPr>
          <w:color w:val="auto"/>
        </w:rPr>
        <w:t xml:space="preserve">used </w:t>
      </w:r>
      <w:r w:rsidRPr="004B25BB">
        <w:rPr>
          <w:color w:val="auto"/>
        </w:rPr>
        <w:t xml:space="preserve">Manning’s equation. </w:t>
      </w:r>
      <w:r w:rsidR="003B5E37" w:rsidRPr="004B25BB">
        <w:rPr>
          <w:color w:val="auto"/>
        </w:rPr>
        <w:t>The first portion needed to be calculated is solving for Rh</w:t>
      </w:r>
      <w:r w:rsidR="0069678B" w:rsidRPr="004B25BB">
        <w:rPr>
          <w:color w:val="auto"/>
        </w:rPr>
        <w:t>.</w:t>
      </w:r>
      <w:r w:rsidR="003B5E37" w:rsidRPr="004B25BB">
        <w:rPr>
          <w:color w:val="auto"/>
        </w:rPr>
        <w:t xml:space="preserve"> </w:t>
      </w:r>
      <w:r w:rsidR="0069678B" w:rsidRPr="004B25BB">
        <w:rPr>
          <w:color w:val="auto"/>
        </w:rPr>
        <w:t>T</w:t>
      </w:r>
      <w:r w:rsidR="003B5E37" w:rsidRPr="004B25BB">
        <w:rPr>
          <w:color w:val="auto"/>
        </w:rPr>
        <w:t>he equation for this is as follows:</w:t>
      </w:r>
    </w:p>
    <w:p w14:paraId="53E88362" w14:textId="74C07835" w:rsidR="00AA284C" w:rsidRPr="00AA284C" w:rsidRDefault="006471AE" w:rsidP="00D84196">
      <w:pPr>
        <w:rPr>
          <w:rFonts w:eastAsiaTheme="minorEastAsia"/>
          <w:sz w:val="40"/>
          <w:szCs w:val="40"/>
        </w:rPr>
      </w:pPr>
      <m:oMathPara>
        <m:oMath>
          <m:sSub>
            <m:sSubPr>
              <m:ctrlPr>
                <w:rPr>
                  <w:rFonts w:ascii="Cambria Math" w:eastAsiaTheme="minorEastAsia" w:hAnsi="Cambria Math"/>
                  <w:i/>
                  <w:sz w:val="40"/>
                  <w:szCs w:val="40"/>
                </w:rPr>
              </m:ctrlPr>
            </m:sSubPr>
            <m:e>
              <m:r>
                <w:rPr>
                  <w:rFonts w:ascii="Cambria Math" w:eastAsiaTheme="minorEastAsia" w:hAnsi="Cambria Math"/>
                  <w:sz w:val="40"/>
                  <w:szCs w:val="40"/>
                </w:rPr>
                <m:t>R</m:t>
              </m:r>
            </m:e>
            <m:sub>
              <m:r>
                <w:rPr>
                  <w:rFonts w:ascii="Cambria Math" w:eastAsiaTheme="minorEastAsia" w:hAnsi="Cambria Math"/>
                  <w:sz w:val="40"/>
                  <w:szCs w:val="40"/>
                </w:rPr>
                <m:t>h</m:t>
              </m:r>
            </m:sub>
          </m:sSub>
          <m:r>
            <w:rPr>
              <w:rFonts w:ascii="Cambria Math" w:eastAsiaTheme="minorEastAsia" w:hAnsi="Cambria Math"/>
              <w:sz w:val="40"/>
              <w:szCs w:val="40"/>
            </w:rPr>
            <m:t xml:space="preserve"> </m:t>
          </m:r>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Q∙n</m:t>
              </m:r>
            </m:num>
            <m:den>
              <m:r>
                <w:rPr>
                  <w:rFonts w:ascii="Cambria Math" w:hAnsi="Cambria Math"/>
                  <w:sz w:val="40"/>
                  <w:szCs w:val="40"/>
                </w:rPr>
                <m:t>(k∙A</m:t>
              </m:r>
              <m:d>
                <m:dPr>
                  <m:ctrlPr>
                    <w:rPr>
                      <w:rFonts w:ascii="Cambria Math" w:hAnsi="Cambria Math"/>
                      <w:i/>
                      <w:sz w:val="40"/>
                      <w:szCs w:val="40"/>
                    </w:rPr>
                  </m:ctrlPr>
                </m:dPr>
                <m:e>
                  <m:rad>
                    <m:radPr>
                      <m:degHide m:val="1"/>
                      <m:ctrlPr>
                        <w:rPr>
                          <w:rFonts w:ascii="Cambria Math" w:hAnsi="Cambria Math"/>
                          <w:i/>
                          <w:sz w:val="40"/>
                          <w:szCs w:val="40"/>
                        </w:rPr>
                      </m:ctrlPr>
                    </m:radPr>
                    <m:deg/>
                    <m:e>
                      <m:r>
                        <w:rPr>
                          <w:rFonts w:ascii="Cambria Math" w:hAnsi="Cambria Math"/>
                          <w:sz w:val="40"/>
                          <w:szCs w:val="40"/>
                        </w:rPr>
                        <m:t>S</m:t>
                      </m:r>
                    </m:e>
                  </m:rad>
                </m:e>
              </m:d>
              <m:r>
                <w:rPr>
                  <w:rFonts w:ascii="Cambria Math" w:hAnsi="Cambria Math"/>
                  <w:sz w:val="40"/>
                  <w:szCs w:val="40"/>
                </w:rPr>
                <m:t>)</m:t>
              </m:r>
            </m:den>
          </m:f>
        </m:oMath>
      </m:oMathPara>
    </w:p>
    <w:p w14:paraId="66D2EFB2" w14:textId="71643567" w:rsidR="0069678B" w:rsidRDefault="0069678B" w:rsidP="0069678B">
      <w:pPr>
        <w:pStyle w:val="ListParagraph"/>
      </w:pPr>
      <w:r w:rsidRPr="006244EE">
        <w:lastRenderedPageBreak/>
        <w:t xml:space="preserve">Where: </w:t>
      </w:r>
      <w:r w:rsidRPr="0069678B">
        <w:t>Q = Flow Rate, (cfs)</w:t>
      </w:r>
    </w:p>
    <w:p w14:paraId="2C61ADED" w14:textId="5A1E0287" w:rsidR="0069678B" w:rsidRPr="0069678B" w:rsidRDefault="0069678B" w:rsidP="0069678B">
      <w:pPr>
        <w:pStyle w:val="ListParagraph"/>
        <w:ind w:firstLine="720"/>
      </w:pPr>
      <w:r w:rsidRPr="0069678B">
        <w:t>k = conversion factor of 1.49</w:t>
      </w:r>
      <w:r>
        <w:t xml:space="preserve"> for converting to ft from m</w:t>
      </w:r>
    </w:p>
    <w:p w14:paraId="46B74288" w14:textId="7ECF03D5" w:rsidR="0069678B" w:rsidRPr="0069678B" w:rsidRDefault="0069678B" w:rsidP="0069678B">
      <w:pPr>
        <w:pStyle w:val="ListParagraph"/>
        <w:ind w:firstLine="720"/>
      </w:pPr>
      <w:r w:rsidRPr="0069678B">
        <w:t>n = Manning’s Roughness Coefficient (unitless)</w:t>
      </w:r>
    </w:p>
    <w:p w14:paraId="7F8046DA" w14:textId="77777777" w:rsidR="0069678B" w:rsidRPr="0069678B" w:rsidRDefault="0069678B" w:rsidP="0069678B">
      <w:pPr>
        <w:pStyle w:val="ListParagraph"/>
        <w:ind w:firstLine="720"/>
      </w:pPr>
      <w:r w:rsidRPr="0069678B">
        <w:t>A = Flow Area, (sf)</w:t>
      </w:r>
    </w:p>
    <w:p w14:paraId="772B052A" w14:textId="6CE391FB" w:rsidR="0069678B" w:rsidRPr="0069678B" w:rsidRDefault="0069678B" w:rsidP="0069678B">
      <w:pPr>
        <w:pStyle w:val="ListParagraph"/>
        <w:ind w:firstLine="720"/>
      </w:pPr>
      <w:r w:rsidRPr="0069678B">
        <w:t>R</w:t>
      </w:r>
      <w:r>
        <w:t>h</w:t>
      </w:r>
      <w:r w:rsidRPr="0069678B">
        <w:t xml:space="preserve"> = Hydraulic Radius, (ft)</w:t>
      </w:r>
    </w:p>
    <w:p w14:paraId="487212B8" w14:textId="77777777" w:rsidR="0069678B" w:rsidRPr="0069678B" w:rsidRDefault="0069678B" w:rsidP="0069678B">
      <w:pPr>
        <w:pStyle w:val="ListParagraph"/>
        <w:ind w:firstLine="720"/>
      </w:pPr>
      <w:r w:rsidRPr="0069678B">
        <w:t>S = Slope of Energy Gradient, (ft/ft)</w:t>
      </w:r>
    </w:p>
    <w:p w14:paraId="378F50B4" w14:textId="24D10A5F" w:rsidR="00AA284C" w:rsidRDefault="00AA284C" w:rsidP="0069678B">
      <w:pPr>
        <w:pStyle w:val="ListParagraph"/>
      </w:pPr>
    </w:p>
    <w:p w14:paraId="78AD2B73" w14:textId="5F1F1CC4" w:rsidR="003B5E37" w:rsidRPr="004B25BB" w:rsidRDefault="003B5E37" w:rsidP="007F03CF">
      <w:pPr>
        <w:rPr>
          <w:color w:val="auto"/>
        </w:rPr>
      </w:pPr>
      <w:r w:rsidRPr="004B25BB">
        <w:rPr>
          <w:color w:val="auto"/>
        </w:rPr>
        <w:t>The code to implement this equation is shown here:</w:t>
      </w:r>
    </w:p>
    <w:p w14:paraId="479F7FA4" w14:textId="17EFFC82" w:rsidR="003B5E37" w:rsidRDefault="003B5E37" w:rsidP="00D84196">
      <w:r>
        <w:rPr>
          <w:noProof/>
        </w:rPr>
        <w:drawing>
          <wp:inline distT="0" distB="0" distL="0" distR="0" wp14:anchorId="65AA5613" wp14:editId="1DA0DF50">
            <wp:extent cx="6227445" cy="4191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2293" cy="434232"/>
                    </a:xfrm>
                    <a:prstGeom prst="rect">
                      <a:avLst/>
                    </a:prstGeom>
                  </pic:spPr>
                </pic:pic>
              </a:graphicData>
            </a:graphic>
          </wp:inline>
        </w:drawing>
      </w:r>
    </w:p>
    <w:p w14:paraId="6F2F3D94" w14:textId="54EB539B" w:rsidR="00AA284C" w:rsidRPr="004B25BB" w:rsidRDefault="00AA284C" w:rsidP="004B25BB">
      <w:pPr>
        <w:rPr>
          <w:color w:val="auto"/>
        </w:rPr>
      </w:pPr>
      <w:r w:rsidRPr="004B25BB">
        <w:rPr>
          <w:color w:val="auto"/>
        </w:rPr>
        <w:t xml:space="preserve">The next step </w:t>
      </w:r>
      <w:r w:rsidR="00726123" w:rsidRPr="004B25BB">
        <w:rPr>
          <w:color w:val="auto"/>
        </w:rPr>
        <w:t>was</w:t>
      </w:r>
      <w:r w:rsidRPr="004B25BB">
        <w:rPr>
          <w:color w:val="auto"/>
        </w:rPr>
        <w:t xml:space="preserve"> to solve for velocity based on Rh value found, the equation for this is as follows: </w:t>
      </w:r>
    </w:p>
    <w:p w14:paraId="2014CC24" w14:textId="157B565D" w:rsidR="00D66E50" w:rsidRPr="004B25BB" w:rsidRDefault="00AA284C" w:rsidP="00D84196">
      <w:pPr>
        <w:rPr>
          <w:rFonts w:eastAsiaTheme="minorEastAsia"/>
          <w:color w:val="auto"/>
          <w:sz w:val="40"/>
          <w:szCs w:val="40"/>
        </w:rPr>
      </w:pPr>
      <m:oMathPara>
        <m:oMath>
          <m:r>
            <w:rPr>
              <w:rFonts w:ascii="Cambria Math" w:hAnsi="Cambria Math"/>
              <w:color w:val="auto"/>
              <w:sz w:val="40"/>
              <w:szCs w:val="40"/>
            </w:rPr>
            <m:t>V=</m:t>
          </m:r>
          <m:f>
            <m:fPr>
              <m:ctrlPr>
                <w:rPr>
                  <w:rFonts w:ascii="Cambria Math" w:hAnsi="Cambria Math"/>
                  <w:i/>
                  <w:color w:val="auto"/>
                  <w:sz w:val="40"/>
                  <w:szCs w:val="40"/>
                </w:rPr>
              </m:ctrlPr>
            </m:fPr>
            <m:num>
              <m:r>
                <w:rPr>
                  <w:rFonts w:ascii="Cambria Math" w:hAnsi="Cambria Math"/>
                  <w:color w:val="auto"/>
                  <w:sz w:val="40"/>
                  <w:szCs w:val="40"/>
                </w:rPr>
                <m:t>k</m:t>
              </m:r>
            </m:num>
            <m:den>
              <m:r>
                <w:rPr>
                  <w:rFonts w:ascii="Cambria Math" w:hAnsi="Cambria Math"/>
                  <w:color w:val="auto"/>
                  <w:sz w:val="40"/>
                  <w:szCs w:val="40"/>
                </w:rPr>
                <m:t>n</m:t>
              </m:r>
            </m:den>
          </m:f>
          <m:sSub>
            <m:sSubPr>
              <m:ctrlPr>
                <w:rPr>
                  <w:rFonts w:ascii="Cambria Math" w:hAnsi="Cambria Math"/>
                  <w:i/>
                  <w:color w:val="auto"/>
                  <w:sz w:val="40"/>
                  <w:szCs w:val="40"/>
                </w:rPr>
              </m:ctrlPr>
            </m:sSubPr>
            <m:e>
              <m:r>
                <w:rPr>
                  <w:rFonts w:ascii="Cambria Math" w:hAnsi="Cambria Math"/>
                  <w:color w:val="auto"/>
                  <w:sz w:val="40"/>
                  <w:szCs w:val="40"/>
                </w:rPr>
                <m:t>R</m:t>
              </m:r>
            </m:e>
            <m:sub>
              <m:r>
                <w:rPr>
                  <w:rFonts w:ascii="Cambria Math" w:hAnsi="Cambria Math"/>
                  <w:color w:val="auto"/>
                  <w:sz w:val="40"/>
                  <w:szCs w:val="40"/>
                </w:rPr>
                <m:t>h</m:t>
              </m:r>
            </m:sub>
          </m:sSub>
          <m:rad>
            <m:radPr>
              <m:degHide m:val="1"/>
              <m:ctrlPr>
                <w:rPr>
                  <w:rFonts w:ascii="Cambria Math" w:hAnsi="Cambria Math"/>
                  <w:i/>
                  <w:color w:val="auto"/>
                  <w:sz w:val="40"/>
                  <w:szCs w:val="40"/>
                </w:rPr>
              </m:ctrlPr>
            </m:radPr>
            <m:deg/>
            <m:e>
              <m:r>
                <w:rPr>
                  <w:rFonts w:ascii="Cambria Math" w:hAnsi="Cambria Math"/>
                  <w:color w:val="auto"/>
                  <w:sz w:val="40"/>
                  <w:szCs w:val="40"/>
                </w:rPr>
                <m:t>S</m:t>
              </m:r>
            </m:e>
          </m:rad>
        </m:oMath>
      </m:oMathPara>
    </w:p>
    <w:p w14:paraId="2EC56E4C" w14:textId="034F0D00" w:rsidR="00D66E50" w:rsidRPr="004B25BB" w:rsidRDefault="00D66E50" w:rsidP="007F03CF">
      <w:pPr>
        <w:rPr>
          <w:color w:val="auto"/>
        </w:rPr>
      </w:pPr>
      <w:r w:rsidRPr="004B25BB">
        <w:rPr>
          <w:color w:val="auto"/>
        </w:rPr>
        <w:t>The code for this equation is shown below:</w:t>
      </w:r>
    </w:p>
    <w:p w14:paraId="0AB260A4" w14:textId="465CADA4" w:rsidR="00D66E50" w:rsidRDefault="00D66E50" w:rsidP="00D66E50">
      <w:r>
        <w:rPr>
          <w:noProof/>
        </w:rPr>
        <w:drawing>
          <wp:inline distT="0" distB="0" distL="0" distR="0" wp14:anchorId="7A73FB5C" wp14:editId="535FBDE7">
            <wp:extent cx="5326380" cy="8077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6380" cy="807720"/>
                    </a:xfrm>
                    <a:prstGeom prst="rect">
                      <a:avLst/>
                    </a:prstGeom>
                  </pic:spPr>
                </pic:pic>
              </a:graphicData>
            </a:graphic>
          </wp:inline>
        </w:drawing>
      </w:r>
    </w:p>
    <w:p w14:paraId="6D3FF208" w14:textId="17F435CA" w:rsidR="004B25BB" w:rsidRDefault="00D66E50" w:rsidP="004B25BB">
      <w:pPr>
        <w:rPr>
          <w:color w:val="auto"/>
        </w:rPr>
      </w:pPr>
      <w:r w:rsidRPr="004B25BB">
        <w:rPr>
          <w:color w:val="auto"/>
        </w:rPr>
        <w:t xml:space="preserve">In both equations the slope needed to be divided by 12, to get slope in feet since </w:t>
      </w:r>
      <w:proofErr w:type="spellStart"/>
      <w:r w:rsidRPr="004B25BB">
        <w:rPr>
          <w:color w:val="auto"/>
        </w:rPr>
        <w:t>is</w:t>
      </w:r>
      <w:proofErr w:type="spellEnd"/>
      <w:r w:rsidRPr="004B25BB">
        <w:rPr>
          <w:color w:val="auto"/>
        </w:rPr>
        <w:t xml:space="preserve"> was listed as inches in the csv file. Once we had those variables calculated we then found the sediment accumulation potential using the following table calculations that give </w:t>
      </w:r>
      <w:r w:rsidR="00726123" w:rsidRPr="004B25BB">
        <w:rPr>
          <w:color w:val="auto"/>
        </w:rPr>
        <w:t xml:space="preserve">the </w:t>
      </w:r>
      <w:r w:rsidRPr="004B25BB">
        <w:rPr>
          <w:color w:val="auto"/>
        </w:rPr>
        <w:t>sediment collection potential of three distinct types</w:t>
      </w:r>
      <w:r w:rsidR="00363D14" w:rsidRPr="004B25BB">
        <w:rPr>
          <w:color w:val="auto"/>
        </w:rPr>
        <w:t>: coarse granular material, mobile, fine grained material, and fine-grained mineral and organic material. The table below shows the distributions:</w:t>
      </w:r>
    </w:p>
    <w:p w14:paraId="0EC0458D" w14:textId="77777777" w:rsidR="004B25BB" w:rsidRDefault="004B25BB">
      <w:pPr>
        <w:rPr>
          <w:color w:val="auto"/>
        </w:rPr>
      </w:pPr>
      <w:r>
        <w:rPr>
          <w:color w:val="auto"/>
        </w:rPr>
        <w:br w:type="page"/>
      </w:r>
    </w:p>
    <w:p w14:paraId="6FE74FFB" w14:textId="77777777" w:rsidR="006244EE" w:rsidRPr="004B25BB" w:rsidRDefault="006244EE" w:rsidP="004B25BB">
      <w:pPr>
        <w:rPr>
          <w:color w:val="auto"/>
        </w:rPr>
      </w:pPr>
    </w:p>
    <w:p w14:paraId="58F2689B" w14:textId="05CC25F1" w:rsidR="009C0AEC" w:rsidRDefault="009C0AEC" w:rsidP="009C0AEC">
      <w:r w:rsidRPr="009C0AEC">
        <w:rPr>
          <w:color w:val="000000" w:themeColor="text1"/>
        </w:rPr>
        <w:t>Table 1</w:t>
      </w:r>
      <w:r>
        <w:t>.</w:t>
      </w:r>
    </w:p>
    <w:p w14:paraId="36E8B4AD" w14:textId="5C2F0A7D" w:rsidR="006244EE" w:rsidRDefault="006244EE" w:rsidP="006244EE">
      <w:r>
        <w:rPr>
          <w:noProof/>
        </w:rPr>
        <w:drawing>
          <wp:inline distT="0" distB="0" distL="0" distR="0" wp14:anchorId="624B3527" wp14:editId="1524347D">
            <wp:extent cx="5646420" cy="2506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6420" cy="2506980"/>
                    </a:xfrm>
                    <a:prstGeom prst="rect">
                      <a:avLst/>
                    </a:prstGeom>
                  </pic:spPr>
                </pic:pic>
              </a:graphicData>
            </a:graphic>
          </wp:inline>
        </w:drawing>
      </w:r>
    </w:p>
    <w:p w14:paraId="13B255F9" w14:textId="738B7750" w:rsidR="004B25BB" w:rsidRDefault="00363D14" w:rsidP="006244EE">
      <w:pPr>
        <w:rPr>
          <w:color w:val="000000" w:themeColor="text1"/>
        </w:rPr>
      </w:pPr>
      <w:r w:rsidRPr="0016108D">
        <w:rPr>
          <w:i/>
          <w:iCs/>
          <w:color w:val="000000" w:themeColor="text1"/>
        </w:rPr>
        <w:t>Note</w:t>
      </w:r>
      <w:r w:rsidRPr="0016108D">
        <w:rPr>
          <w:color w:val="000000" w:themeColor="text1"/>
        </w:rPr>
        <w:t xml:space="preserve">: </w:t>
      </w:r>
      <w:r w:rsidR="009C0AEC" w:rsidRPr="0016108D">
        <w:rPr>
          <w:color w:val="000000" w:themeColor="text1"/>
        </w:rPr>
        <w:t xml:space="preserve">Reprinted from </w:t>
      </w:r>
      <w:r w:rsidR="009C0AEC" w:rsidRPr="0016108D">
        <w:rPr>
          <w:i/>
          <w:iCs/>
          <w:color w:val="000000" w:themeColor="text1"/>
        </w:rPr>
        <w:t>Management of Sewer Sediments</w:t>
      </w:r>
      <w:r w:rsidR="009C0AEC" w:rsidRPr="0016108D">
        <w:rPr>
          <w:color w:val="000000" w:themeColor="text1"/>
        </w:rPr>
        <w:t>, by Ashley, Richard &amp; Hvitved-Jacobsen, Thorkild.</w:t>
      </w:r>
      <w:r w:rsidR="00955107" w:rsidRPr="0016108D">
        <w:rPr>
          <w:color w:val="000000" w:themeColor="text1"/>
        </w:rPr>
        <w:t xml:space="preserve"> retrieved from </w:t>
      </w:r>
      <w:r w:rsidR="009C0AEC" w:rsidRPr="0016108D">
        <w:rPr>
          <w:color w:val="000000" w:themeColor="text1"/>
        </w:rPr>
        <w:t xml:space="preserve"> </w:t>
      </w:r>
      <w:hyperlink r:id="rId18" w:history="1">
        <w:r w:rsidR="009C0AEC" w:rsidRPr="0016108D">
          <w:rPr>
            <w:rStyle w:val="Hyperlink"/>
            <w:color w:val="000000" w:themeColor="text1"/>
          </w:rPr>
          <w:t>https://www.researchgate.net/publication/284510357_Management_of_Sewer_Sediments</w:t>
        </w:r>
      </w:hyperlink>
      <w:r w:rsidR="00955107" w:rsidRPr="0016108D">
        <w:rPr>
          <w:color w:val="000000" w:themeColor="text1"/>
        </w:rPr>
        <w:t>Copyright</w:t>
      </w:r>
      <w:r w:rsidR="009C0AEC" w:rsidRPr="0016108D">
        <w:rPr>
          <w:color w:val="000000" w:themeColor="text1"/>
        </w:rPr>
        <w:t xml:space="preserve"> 2003 by </w:t>
      </w:r>
      <w:r w:rsidR="00955107" w:rsidRPr="0016108D">
        <w:rPr>
          <w:color w:val="000000" w:themeColor="text1"/>
        </w:rPr>
        <w:t>Lewis Publishers</w:t>
      </w:r>
      <w:r w:rsidR="009C0AEC" w:rsidRPr="0016108D">
        <w:rPr>
          <w:color w:val="000000" w:themeColor="text1"/>
        </w:rPr>
        <w:t>.</w:t>
      </w:r>
    </w:p>
    <w:p w14:paraId="486D2B9A" w14:textId="77777777" w:rsidR="004B25BB" w:rsidRDefault="004B25BB">
      <w:pPr>
        <w:rPr>
          <w:color w:val="000000" w:themeColor="text1"/>
        </w:rPr>
      </w:pPr>
      <w:r>
        <w:rPr>
          <w:color w:val="000000" w:themeColor="text1"/>
        </w:rPr>
        <w:br w:type="page"/>
      </w:r>
    </w:p>
    <w:p w14:paraId="37848FC0" w14:textId="77777777" w:rsidR="0016108D" w:rsidRDefault="0016108D" w:rsidP="006244EE">
      <w:pPr>
        <w:rPr>
          <w:color w:val="000000" w:themeColor="text1"/>
        </w:rPr>
      </w:pPr>
    </w:p>
    <w:p w14:paraId="48F87761" w14:textId="5865C67C" w:rsidR="00955107" w:rsidRPr="004B25BB" w:rsidRDefault="00955107" w:rsidP="004B25BB">
      <w:pPr>
        <w:rPr>
          <w:color w:val="auto"/>
        </w:rPr>
      </w:pPr>
      <w:r w:rsidRPr="004B25BB">
        <w:rPr>
          <w:color w:val="auto"/>
        </w:rPr>
        <w:t>The calculations for this table are based o</w:t>
      </w:r>
      <w:r w:rsidR="007F03CF" w:rsidRPr="004B25BB">
        <w:rPr>
          <w:color w:val="auto"/>
        </w:rPr>
        <w:t xml:space="preserve">n </w:t>
      </w:r>
      <w:r w:rsidRPr="004B25BB">
        <w:rPr>
          <w:color w:val="auto"/>
        </w:rPr>
        <w:t xml:space="preserve">the </w:t>
      </w:r>
      <w:r w:rsidR="007F03CF" w:rsidRPr="004B25BB">
        <w:rPr>
          <w:color w:val="auto"/>
          <w:shd w:val="clear" w:color="auto" w:fill="FFFFFF"/>
        </w:rPr>
        <w:t>Hjulström</w:t>
      </w:r>
      <w:r w:rsidRPr="004B25BB">
        <w:rPr>
          <w:color w:val="auto"/>
        </w:rPr>
        <w:t xml:space="preserve"> </w:t>
      </w:r>
      <w:r w:rsidR="007F03CF" w:rsidRPr="004B25BB">
        <w:rPr>
          <w:color w:val="auto"/>
        </w:rPr>
        <w:t>C</w:t>
      </w:r>
      <w:r w:rsidRPr="004B25BB">
        <w:rPr>
          <w:color w:val="auto"/>
        </w:rPr>
        <w:t>urve which shows sediment deposit based on size</w:t>
      </w:r>
      <w:r w:rsidR="00726123" w:rsidRPr="004B25BB">
        <w:rPr>
          <w:color w:val="auto"/>
        </w:rPr>
        <w:t xml:space="preserve"> of </w:t>
      </w:r>
      <w:r w:rsidR="004B25BB" w:rsidRPr="004B25BB">
        <w:rPr>
          <w:color w:val="auto"/>
        </w:rPr>
        <w:t>particle</w:t>
      </w:r>
      <w:r w:rsidRPr="004B25BB">
        <w:rPr>
          <w:color w:val="auto"/>
        </w:rPr>
        <w:t xml:space="preserve"> and velocity of flow:</w:t>
      </w:r>
    </w:p>
    <w:p w14:paraId="34C6AD44" w14:textId="517A53FE" w:rsidR="0016108D" w:rsidRDefault="0016108D" w:rsidP="006244EE">
      <w:pPr>
        <w:rPr>
          <w:color w:val="000000" w:themeColor="text1"/>
        </w:rPr>
      </w:pPr>
      <w:r>
        <w:rPr>
          <w:noProof/>
        </w:rPr>
        <w:drawing>
          <wp:inline distT="0" distB="0" distL="0" distR="0" wp14:anchorId="20ED91F1" wp14:editId="687A33A9">
            <wp:extent cx="5791200" cy="4823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0" cy="4823460"/>
                    </a:xfrm>
                    <a:prstGeom prst="rect">
                      <a:avLst/>
                    </a:prstGeom>
                    <a:noFill/>
                    <a:ln>
                      <a:noFill/>
                    </a:ln>
                  </pic:spPr>
                </pic:pic>
              </a:graphicData>
            </a:graphic>
          </wp:inline>
        </w:drawing>
      </w:r>
    </w:p>
    <w:p w14:paraId="5CF516CE" w14:textId="61DFEE78" w:rsidR="007F03CF" w:rsidRDefault="007F03CF" w:rsidP="006244EE">
      <w:r w:rsidRPr="007F03CF">
        <w:rPr>
          <w:color w:val="444444"/>
          <w:shd w:val="clear" w:color="auto" w:fill="FFFFFF"/>
        </w:rPr>
        <w:t>Hjulström</w:t>
      </w:r>
      <w:r>
        <w:rPr>
          <w:color w:val="444444"/>
          <w:shd w:val="clear" w:color="auto" w:fill="FFFFFF"/>
        </w:rPr>
        <w:t xml:space="preserve">, </w:t>
      </w:r>
      <w:r w:rsidRPr="007F03CF">
        <w:rPr>
          <w:color w:val="444444"/>
          <w:shd w:val="clear" w:color="auto" w:fill="FFFFFF"/>
        </w:rPr>
        <w:t>Filip</w:t>
      </w:r>
      <w:r>
        <w:rPr>
          <w:color w:val="444444"/>
          <w:shd w:val="clear" w:color="auto" w:fill="FFFFFF"/>
        </w:rPr>
        <w:t xml:space="preserve">. (1935). </w:t>
      </w:r>
      <w:r w:rsidRPr="007F03CF">
        <w:rPr>
          <w:color w:val="444444"/>
          <w:shd w:val="clear" w:color="auto" w:fill="FFFFFF"/>
        </w:rPr>
        <w:t>Hjulström</w:t>
      </w:r>
      <w:r>
        <w:rPr>
          <w:color w:val="444444"/>
          <w:shd w:val="clear" w:color="auto" w:fill="FFFFFF"/>
        </w:rPr>
        <w:t xml:space="preserve"> Curve [Diagram]. Retrieved from </w:t>
      </w:r>
      <w:hyperlink r:id="rId20" w:history="1">
        <w:r>
          <w:rPr>
            <w:rStyle w:val="Hyperlink"/>
          </w:rPr>
          <w:t>https://www.geocaching.com/geocache/GC4FMJY_can-a-creek-move-rocks?guid=2fccf6ef-9afb-4911-bff9-6c8fda9b8a27</w:t>
        </w:r>
      </w:hyperlink>
    </w:p>
    <w:p w14:paraId="75232F71" w14:textId="1C036CBC" w:rsidR="007F03CF" w:rsidRDefault="007F03CF" w:rsidP="007F03CF">
      <w:r>
        <w:br w:type="page"/>
      </w:r>
    </w:p>
    <w:p w14:paraId="63A4C94C" w14:textId="587AE319" w:rsidR="007F03CF" w:rsidRPr="004B25BB" w:rsidRDefault="007F03CF" w:rsidP="007F03CF">
      <w:pPr>
        <w:rPr>
          <w:color w:val="auto"/>
        </w:rPr>
      </w:pPr>
      <w:r w:rsidRPr="004B25BB">
        <w:rPr>
          <w:color w:val="auto"/>
        </w:rPr>
        <w:lastRenderedPageBreak/>
        <w:t>The implementation of this data is shown below:</w:t>
      </w:r>
    </w:p>
    <w:p w14:paraId="7D672C51" w14:textId="2395602C" w:rsidR="007F03CF" w:rsidRDefault="007F03CF" w:rsidP="006244EE">
      <w:pPr>
        <w:rPr>
          <w:color w:val="000000" w:themeColor="text1"/>
        </w:rPr>
      </w:pPr>
      <w:r>
        <w:rPr>
          <w:noProof/>
        </w:rPr>
        <w:drawing>
          <wp:inline distT="0" distB="0" distL="0" distR="0" wp14:anchorId="34972EAF" wp14:editId="79399E14">
            <wp:extent cx="6221730" cy="33985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1629" cy="3403927"/>
                    </a:xfrm>
                    <a:prstGeom prst="rect">
                      <a:avLst/>
                    </a:prstGeom>
                  </pic:spPr>
                </pic:pic>
              </a:graphicData>
            </a:graphic>
          </wp:inline>
        </w:drawing>
      </w:r>
    </w:p>
    <w:p w14:paraId="55D1E4DE" w14:textId="597BE6D4" w:rsidR="0016108D" w:rsidRPr="004B25BB" w:rsidRDefault="007F03CF" w:rsidP="004B25BB">
      <w:pPr>
        <w:rPr>
          <w:color w:val="auto"/>
        </w:rPr>
      </w:pPr>
      <w:r w:rsidRPr="004B25BB">
        <w:rPr>
          <w:color w:val="auto"/>
        </w:rPr>
        <w:t xml:space="preserve">Once we have these variables in place, the next step </w:t>
      </w:r>
      <w:r w:rsidR="00726123" w:rsidRPr="004B25BB">
        <w:rPr>
          <w:color w:val="auto"/>
        </w:rPr>
        <w:t>was</w:t>
      </w:r>
      <w:r w:rsidRPr="004B25BB">
        <w:rPr>
          <w:color w:val="auto"/>
        </w:rPr>
        <w:t xml:space="preserve"> to calculate the maintenance interval. The max interval was set to 6 years</w:t>
      </w:r>
      <w:r w:rsidR="0058633F" w:rsidRPr="004B25BB">
        <w:rPr>
          <w:color w:val="auto"/>
        </w:rPr>
        <w:t xml:space="preserve">, and the min to 6 months. Every other </w:t>
      </w:r>
      <w:r w:rsidR="00726123" w:rsidRPr="004B25BB">
        <w:rPr>
          <w:color w:val="auto"/>
        </w:rPr>
        <w:t xml:space="preserve">maintenance </w:t>
      </w:r>
      <w:r w:rsidR="0058633F" w:rsidRPr="004B25BB">
        <w:rPr>
          <w:color w:val="auto"/>
        </w:rPr>
        <w:t>interval was based on calculating when the sediment accumulation would reach 50% of the total volume of each pipe. The code for this is shown below:</w:t>
      </w:r>
    </w:p>
    <w:p w14:paraId="7D4D8219" w14:textId="4FAF8C04" w:rsidR="00955107" w:rsidRPr="0058633F" w:rsidRDefault="0058633F" w:rsidP="006244EE">
      <w:pPr>
        <w:rPr>
          <w:color w:val="000000" w:themeColor="text1"/>
        </w:rPr>
      </w:pPr>
      <w:r>
        <w:rPr>
          <w:noProof/>
        </w:rPr>
        <w:drawing>
          <wp:inline distT="0" distB="0" distL="0" distR="0" wp14:anchorId="1BDA716C" wp14:editId="3982BDD4">
            <wp:extent cx="608076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0760" cy="3009900"/>
                    </a:xfrm>
                    <a:prstGeom prst="rect">
                      <a:avLst/>
                    </a:prstGeom>
                  </pic:spPr>
                </pic:pic>
              </a:graphicData>
            </a:graphic>
          </wp:inline>
        </w:drawing>
      </w:r>
    </w:p>
    <w:p w14:paraId="3D35A1E8" w14:textId="1ED6410D" w:rsidR="00D66E50" w:rsidRDefault="0058633F" w:rsidP="0058633F">
      <w:pPr>
        <w:pStyle w:val="Heading4"/>
        <w:rPr>
          <w:sz w:val="24"/>
          <w:szCs w:val="24"/>
        </w:rPr>
      </w:pPr>
      <w:r w:rsidRPr="0058633F">
        <w:rPr>
          <w:sz w:val="24"/>
          <w:szCs w:val="24"/>
        </w:rPr>
        <w:lastRenderedPageBreak/>
        <w:t>Descriptive Model</w:t>
      </w:r>
    </w:p>
    <w:p w14:paraId="1C8A5303" w14:textId="084A1AA4" w:rsidR="0058633F" w:rsidRPr="004B25BB" w:rsidRDefault="0058633F" w:rsidP="004B25BB">
      <w:pPr>
        <w:rPr>
          <w:color w:val="auto"/>
        </w:rPr>
      </w:pPr>
      <w:r w:rsidRPr="004B25BB">
        <w:rPr>
          <w:color w:val="auto"/>
        </w:rPr>
        <w:t>After the initial timeline for maintenance was established the descriptive model for adjustment was introduced via a user modifiable variable. This variable is based on field data and set by field technicians upon completion of pipe maintenance. The code implementation is virtually the same as the one listed above, but with the introduction of the variable adjVar. The code is shown below:</w:t>
      </w:r>
    </w:p>
    <w:p w14:paraId="1DECAAAC" w14:textId="77777777" w:rsidR="0058633F" w:rsidRDefault="0058633F" w:rsidP="0058633F"/>
    <w:p w14:paraId="7887E93A" w14:textId="20867254" w:rsidR="00D84196" w:rsidRDefault="009C292A" w:rsidP="00535CB6">
      <w:r>
        <w:rPr>
          <w:noProof/>
        </w:rPr>
        <w:drawing>
          <wp:inline distT="0" distB="0" distL="0" distR="0" wp14:anchorId="386180FC" wp14:editId="64C62501">
            <wp:extent cx="6187440" cy="2987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7440" cy="2987040"/>
                    </a:xfrm>
                    <a:prstGeom prst="rect">
                      <a:avLst/>
                    </a:prstGeom>
                  </pic:spPr>
                </pic:pic>
              </a:graphicData>
            </a:graphic>
          </wp:inline>
        </w:drawing>
      </w:r>
    </w:p>
    <w:p w14:paraId="39B23CBD" w14:textId="77777777" w:rsidR="009C292A" w:rsidRPr="004B25BB" w:rsidRDefault="009C292A" w:rsidP="004B25BB">
      <w:pPr>
        <w:rPr>
          <w:color w:val="auto"/>
        </w:rPr>
      </w:pPr>
      <w:r w:rsidRPr="004B25BB">
        <w:rPr>
          <w:color w:val="auto"/>
        </w:rPr>
        <w:t xml:space="preserve">This code executes on the pipe that was maintained, after execution the application will check for pipes that fall into the same category. Pipes are categorized by material type, diameter, slope in 3% increments, and number of upstream customers in increments of 100. For these pipes we took the average of the old adjVar and the new one. </w:t>
      </w:r>
    </w:p>
    <w:p w14:paraId="3CCE98B1" w14:textId="77777777" w:rsidR="009C292A" w:rsidRDefault="009C292A">
      <w:r>
        <w:br w:type="page"/>
      </w:r>
    </w:p>
    <w:p w14:paraId="60DCC79F" w14:textId="3FB4F180" w:rsidR="009C292A" w:rsidRPr="009C292A" w:rsidRDefault="009C292A" w:rsidP="00535CB6">
      <w:pPr>
        <w:rPr>
          <w:color w:val="000000" w:themeColor="text1"/>
        </w:rPr>
      </w:pPr>
      <w:r w:rsidRPr="009C292A">
        <w:rPr>
          <w:color w:val="000000" w:themeColor="text1"/>
        </w:rPr>
        <w:lastRenderedPageBreak/>
        <w:t xml:space="preserve">The code for </w:t>
      </w:r>
      <w:r>
        <w:rPr>
          <w:color w:val="000000" w:themeColor="text1"/>
        </w:rPr>
        <w:t>pipe group</w:t>
      </w:r>
      <w:r w:rsidRPr="009C292A">
        <w:rPr>
          <w:color w:val="000000" w:themeColor="text1"/>
        </w:rPr>
        <w:t xml:space="preserve"> is shown below:</w:t>
      </w:r>
    </w:p>
    <w:p w14:paraId="12E4D78D" w14:textId="7B4AC025" w:rsidR="009C292A" w:rsidRPr="00535CB6" w:rsidRDefault="009C292A" w:rsidP="00535CB6">
      <w:r>
        <w:rPr>
          <w:noProof/>
        </w:rPr>
        <w:drawing>
          <wp:inline distT="0" distB="0" distL="0" distR="0" wp14:anchorId="7DBA3F34" wp14:editId="15E0B80F">
            <wp:extent cx="6393180" cy="30708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3180" cy="3070860"/>
                    </a:xfrm>
                    <a:prstGeom prst="rect">
                      <a:avLst/>
                    </a:prstGeom>
                  </pic:spPr>
                </pic:pic>
              </a:graphicData>
            </a:graphic>
          </wp:inline>
        </w:drawing>
      </w:r>
    </w:p>
    <w:p w14:paraId="0E0DF7B6" w14:textId="1BA18C46" w:rsidR="003D034F" w:rsidRDefault="00DD1C41" w:rsidP="00DD1C41">
      <w:pPr>
        <w:pStyle w:val="Heading3"/>
        <w:rPr>
          <w:sz w:val="28"/>
          <w:szCs w:val="28"/>
        </w:rPr>
      </w:pPr>
      <w:bookmarkStart w:id="58" w:name="_Toc33712907"/>
      <w:bookmarkStart w:id="59" w:name="_Toc33730256"/>
      <w:r w:rsidRPr="00E2266A">
        <w:rPr>
          <w:sz w:val="28"/>
          <w:szCs w:val="28"/>
        </w:rPr>
        <w:t>A</w:t>
      </w:r>
      <w:r w:rsidR="003D034F" w:rsidRPr="00E2266A">
        <w:rPr>
          <w:sz w:val="28"/>
          <w:szCs w:val="28"/>
        </w:rPr>
        <w:t xml:space="preserve">ssessment of </w:t>
      </w:r>
      <w:r w:rsidRPr="00E2266A">
        <w:rPr>
          <w:sz w:val="28"/>
          <w:szCs w:val="28"/>
        </w:rPr>
        <w:t>H</w:t>
      </w:r>
      <w:r w:rsidR="003D034F" w:rsidRPr="00E2266A">
        <w:rPr>
          <w:sz w:val="28"/>
          <w:szCs w:val="28"/>
        </w:rPr>
        <w:t>ypotheses</w:t>
      </w:r>
      <w:bookmarkEnd w:id="58"/>
      <w:bookmarkEnd w:id="59"/>
    </w:p>
    <w:p w14:paraId="1F8F2BEE" w14:textId="46661BC3" w:rsidR="009C292A" w:rsidRPr="004B25BB" w:rsidRDefault="009C292A" w:rsidP="004B25BB">
      <w:pPr>
        <w:rPr>
          <w:color w:val="auto"/>
        </w:rPr>
      </w:pPr>
      <w:r w:rsidRPr="004B25BB">
        <w:rPr>
          <w:color w:val="auto"/>
        </w:rPr>
        <w:t>The hypothesis for this project was as follows: “Given the data currently available</w:t>
      </w:r>
      <w:r w:rsidR="00AB3334" w:rsidRPr="004B25BB">
        <w:rPr>
          <w:color w:val="auto"/>
        </w:rPr>
        <w:t xml:space="preserve"> and industry accepted techniques</w:t>
      </w:r>
      <w:r w:rsidRPr="004B25BB">
        <w:rPr>
          <w:color w:val="auto"/>
        </w:rPr>
        <w:t xml:space="preserve">, can we </w:t>
      </w:r>
      <w:r w:rsidR="00AB3334" w:rsidRPr="004B25BB">
        <w:rPr>
          <w:color w:val="auto"/>
        </w:rPr>
        <w:t xml:space="preserve">develop </w:t>
      </w:r>
      <w:r w:rsidRPr="004B25BB">
        <w:rPr>
          <w:color w:val="auto"/>
        </w:rPr>
        <w:t>a</w:t>
      </w:r>
      <w:r w:rsidR="00AB3334" w:rsidRPr="004B25BB">
        <w:rPr>
          <w:color w:val="auto"/>
        </w:rPr>
        <w:t xml:space="preserve"> formula</w:t>
      </w:r>
      <w:r w:rsidRPr="004B25BB">
        <w:rPr>
          <w:color w:val="auto"/>
        </w:rPr>
        <w:t xml:space="preserve"> to determine sediment accumulation potential and flushing frequency need</w:t>
      </w:r>
      <w:r w:rsidR="00AB3334" w:rsidRPr="004B25BB">
        <w:rPr>
          <w:color w:val="auto"/>
        </w:rPr>
        <w:t xml:space="preserve">.” </w:t>
      </w:r>
      <w:r w:rsidR="00726123" w:rsidRPr="004B25BB">
        <w:rPr>
          <w:color w:val="auto"/>
        </w:rPr>
        <w:t>The validity of this hypothesis is not so easily checked since it</w:t>
      </w:r>
      <w:r w:rsidR="00AB3334" w:rsidRPr="004B25BB">
        <w:rPr>
          <w:color w:val="auto"/>
        </w:rPr>
        <w:t xml:space="preserve"> will be driven, and improved upon, by field data which will take time to capture. Nevertheless, through careful application of the mathematical concepts discussed above we have created a model that should reliably predict maintenance need within an acceptable range, and which will only get more accurate over time.</w:t>
      </w:r>
    </w:p>
    <w:p w14:paraId="48E4A8D4" w14:textId="6558061F" w:rsidR="003D034F" w:rsidRDefault="00DD1C41" w:rsidP="00DD1C41">
      <w:pPr>
        <w:pStyle w:val="Heading3"/>
        <w:rPr>
          <w:sz w:val="28"/>
          <w:szCs w:val="28"/>
        </w:rPr>
      </w:pPr>
      <w:bookmarkStart w:id="60" w:name="_Toc33712908"/>
      <w:bookmarkStart w:id="61" w:name="_Toc33730257"/>
      <w:r w:rsidRPr="00E2266A">
        <w:rPr>
          <w:sz w:val="28"/>
          <w:szCs w:val="28"/>
        </w:rPr>
        <w:t>D</w:t>
      </w:r>
      <w:r w:rsidR="003D034F" w:rsidRPr="00E2266A">
        <w:rPr>
          <w:sz w:val="28"/>
          <w:szCs w:val="28"/>
        </w:rPr>
        <w:t>ata </w:t>
      </w:r>
      <w:r w:rsidRPr="00E2266A">
        <w:rPr>
          <w:sz w:val="28"/>
          <w:szCs w:val="28"/>
        </w:rPr>
        <w:t>V</w:t>
      </w:r>
      <w:r w:rsidR="003D034F" w:rsidRPr="00E2266A">
        <w:rPr>
          <w:sz w:val="28"/>
          <w:szCs w:val="28"/>
        </w:rPr>
        <w:t>isualization</w:t>
      </w:r>
      <w:bookmarkEnd w:id="60"/>
      <w:bookmarkEnd w:id="61"/>
    </w:p>
    <w:p w14:paraId="7CEFCDD7" w14:textId="2FE60714" w:rsidR="008741E6" w:rsidRPr="004B25BB" w:rsidRDefault="008741E6" w:rsidP="004B25BB">
      <w:pPr>
        <w:rPr>
          <w:color w:val="auto"/>
        </w:rPr>
      </w:pPr>
      <w:r w:rsidRPr="004B25BB">
        <w:rPr>
          <w:color w:val="auto"/>
        </w:rPr>
        <w:t>For this application there are three forms of data visualization. First is the table view in which the user can see a list of all pipes with important criteria listed. The table view can be reordered based on any criteria in the list. This table view is also used by an administrator to assign tasks to maintenance workers. The table is shown below:</w:t>
      </w:r>
    </w:p>
    <w:p w14:paraId="26AA57BE" w14:textId="45BCA375" w:rsidR="008741E6" w:rsidRDefault="008741E6" w:rsidP="008741E6">
      <w:r>
        <w:rPr>
          <w:noProof/>
        </w:rPr>
        <w:lastRenderedPageBreak/>
        <w:drawing>
          <wp:inline distT="0" distB="0" distL="0" distR="0" wp14:anchorId="027F736C" wp14:editId="55CA20D1">
            <wp:extent cx="5486400" cy="3870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870960"/>
                    </a:xfrm>
                    <a:prstGeom prst="rect">
                      <a:avLst/>
                    </a:prstGeom>
                  </pic:spPr>
                </pic:pic>
              </a:graphicData>
            </a:graphic>
          </wp:inline>
        </w:drawing>
      </w:r>
    </w:p>
    <w:p w14:paraId="70D7A7A7" w14:textId="26CA9E13" w:rsidR="00661FC3" w:rsidRPr="004B25BB" w:rsidRDefault="00661FC3" w:rsidP="004B25BB">
      <w:pPr>
        <w:rPr>
          <w:color w:val="auto"/>
        </w:rPr>
      </w:pPr>
      <w:r w:rsidRPr="004B25BB">
        <w:rPr>
          <w:color w:val="auto"/>
        </w:rPr>
        <w:t>This table is also represented in the log work screen with different information that is useful to see when logging work. This version is shown below:</w:t>
      </w:r>
    </w:p>
    <w:p w14:paraId="461F1811" w14:textId="3B1E7F3D" w:rsidR="00661FC3" w:rsidRDefault="00661FC3" w:rsidP="008741E6">
      <w:r>
        <w:rPr>
          <w:noProof/>
        </w:rPr>
        <w:drawing>
          <wp:inline distT="0" distB="0" distL="0" distR="0" wp14:anchorId="1C040E7F" wp14:editId="471ED7BC">
            <wp:extent cx="6050280" cy="34290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0280" cy="3429000"/>
                    </a:xfrm>
                    <a:prstGeom prst="rect">
                      <a:avLst/>
                    </a:prstGeom>
                  </pic:spPr>
                </pic:pic>
              </a:graphicData>
            </a:graphic>
          </wp:inline>
        </w:drawing>
      </w:r>
    </w:p>
    <w:p w14:paraId="1CEFDA96" w14:textId="63B1335F" w:rsidR="008741E6" w:rsidRDefault="00661FC3" w:rsidP="004B25BB">
      <w:r>
        <w:br w:type="page"/>
      </w:r>
      <w:r w:rsidRPr="004B25BB">
        <w:rPr>
          <w:color w:val="auto"/>
        </w:rPr>
        <w:lastRenderedPageBreak/>
        <w:t>The second visualization is a bar chart that lists pipes by maintenance interval, in 6-month intervals. This is a useful way of visualizing what the average ranges are for all pipes. The chart is shown below:</w:t>
      </w:r>
    </w:p>
    <w:p w14:paraId="37DE3E01" w14:textId="0B2EAC25" w:rsidR="00661FC3" w:rsidRDefault="00661FC3" w:rsidP="008741E6">
      <w:r>
        <w:rPr>
          <w:noProof/>
        </w:rPr>
        <w:drawing>
          <wp:inline distT="0" distB="0" distL="0" distR="0" wp14:anchorId="5E4B1E30" wp14:editId="0A73C1D1">
            <wp:extent cx="5486400" cy="2842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842260"/>
                    </a:xfrm>
                    <a:prstGeom prst="rect">
                      <a:avLst/>
                    </a:prstGeom>
                  </pic:spPr>
                </pic:pic>
              </a:graphicData>
            </a:graphic>
          </wp:inline>
        </w:drawing>
      </w:r>
    </w:p>
    <w:p w14:paraId="188EC02A" w14:textId="7FE3FC9E" w:rsidR="00661FC3" w:rsidRPr="004B25BB" w:rsidRDefault="00661FC3" w:rsidP="004B25BB">
      <w:pPr>
        <w:rPr>
          <w:color w:val="auto"/>
        </w:rPr>
      </w:pPr>
      <w:r w:rsidRPr="004B25BB">
        <w:rPr>
          <w:color w:val="auto"/>
        </w:rPr>
        <w:t>The final visualization is upcoming maintenance needed; this chart shows all pipes scheduled for the next 6-months. This chart is shown below:</w:t>
      </w:r>
    </w:p>
    <w:p w14:paraId="685F2F09" w14:textId="4DC8732F" w:rsidR="00661FC3" w:rsidRDefault="00FB5D27" w:rsidP="008741E6">
      <w:r>
        <w:rPr>
          <w:noProof/>
        </w:rPr>
        <w:drawing>
          <wp:inline distT="0" distB="0" distL="0" distR="0" wp14:anchorId="1DF7AF70" wp14:editId="3612395C">
            <wp:extent cx="5486400" cy="2671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671445"/>
                    </a:xfrm>
                    <a:prstGeom prst="rect">
                      <a:avLst/>
                    </a:prstGeom>
                  </pic:spPr>
                </pic:pic>
              </a:graphicData>
            </a:graphic>
          </wp:inline>
        </w:drawing>
      </w:r>
    </w:p>
    <w:p w14:paraId="48CE0AC2" w14:textId="77777777" w:rsidR="00661FC3" w:rsidRDefault="00661FC3" w:rsidP="008741E6"/>
    <w:p w14:paraId="2AEA2A18" w14:textId="77777777" w:rsidR="00661FC3" w:rsidRPr="008741E6" w:rsidRDefault="00661FC3" w:rsidP="008741E6"/>
    <w:p w14:paraId="28C723FF" w14:textId="77777777" w:rsidR="00AB3334" w:rsidRPr="00AB3334" w:rsidRDefault="00AB3334" w:rsidP="00AB3334"/>
    <w:p w14:paraId="072DB133" w14:textId="0C0AC7FC" w:rsidR="003D034F" w:rsidRDefault="00135977" w:rsidP="00DD1C41">
      <w:pPr>
        <w:pStyle w:val="Heading3"/>
        <w:rPr>
          <w:sz w:val="28"/>
          <w:szCs w:val="28"/>
        </w:rPr>
      </w:pPr>
      <w:bookmarkStart w:id="62" w:name="_Toc33712909"/>
      <w:bookmarkStart w:id="63" w:name="_Toc33730258"/>
      <w:r w:rsidRPr="00E2266A">
        <w:rPr>
          <w:sz w:val="28"/>
          <w:szCs w:val="28"/>
        </w:rPr>
        <w:lastRenderedPageBreak/>
        <w:t>A</w:t>
      </w:r>
      <w:r w:rsidR="00DD1C41" w:rsidRPr="00E2266A">
        <w:rPr>
          <w:sz w:val="28"/>
          <w:szCs w:val="28"/>
        </w:rPr>
        <w:t>ccuracy</w:t>
      </w:r>
      <w:r w:rsidRPr="00E2266A">
        <w:rPr>
          <w:sz w:val="28"/>
          <w:szCs w:val="28"/>
        </w:rPr>
        <w:t> A</w:t>
      </w:r>
      <w:r w:rsidR="00DD1C41" w:rsidRPr="00E2266A">
        <w:rPr>
          <w:sz w:val="28"/>
          <w:szCs w:val="28"/>
        </w:rPr>
        <w:t>ssessment</w:t>
      </w:r>
      <w:bookmarkEnd w:id="62"/>
      <w:bookmarkEnd w:id="63"/>
    </w:p>
    <w:p w14:paraId="14A6D91A" w14:textId="58983AE4" w:rsidR="00857764" w:rsidRPr="004B25BB" w:rsidRDefault="00857764" w:rsidP="004B25BB">
      <w:pPr>
        <w:rPr>
          <w:color w:val="auto"/>
        </w:rPr>
      </w:pPr>
      <w:r w:rsidRPr="004B25BB">
        <w:rPr>
          <w:color w:val="auto"/>
        </w:rPr>
        <w:t>The accuracy of this application is only currently verifiable as far as the algorithms used to calculate the data. The maintenance intervals calculated will need to be verified by field technicians and adjusted based on feedback. Having said that, the data used to build our predictions was collected in the field on the actual sewer mains that will be maintained so the outcomes should have a high degree of accuracy.</w:t>
      </w:r>
    </w:p>
    <w:p w14:paraId="7EF39F61" w14:textId="1BE4506E" w:rsidR="003D034F" w:rsidRDefault="00DD1C41" w:rsidP="00DD1C41">
      <w:pPr>
        <w:pStyle w:val="Heading3"/>
        <w:rPr>
          <w:sz w:val="28"/>
          <w:szCs w:val="28"/>
        </w:rPr>
      </w:pPr>
      <w:bookmarkStart w:id="64" w:name="_Toc33712910"/>
      <w:bookmarkStart w:id="65" w:name="_Toc33730259"/>
      <w:r w:rsidRPr="00E2266A">
        <w:rPr>
          <w:sz w:val="28"/>
          <w:szCs w:val="28"/>
        </w:rPr>
        <w:t>D</w:t>
      </w:r>
      <w:r w:rsidR="003D034F" w:rsidRPr="00E2266A">
        <w:rPr>
          <w:sz w:val="28"/>
          <w:szCs w:val="28"/>
        </w:rPr>
        <w:t xml:space="preserve">ata </w:t>
      </w:r>
      <w:r w:rsidRPr="00E2266A">
        <w:rPr>
          <w:sz w:val="28"/>
          <w:szCs w:val="28"/>
        </w:rPr>
        <w:t>P</w:t>
      </w:r>
      <w:r w:rsidR="003D034F" w:rsidRPr="00E2266A">
        <w:rPr>
          <w:sz w:val="28"/>
          <w:szCs w:val="28"/>
        </w:rPr>
        <w:t xml:space="preserve">roduct </w:t>
      </w:r>
      <w:r w:rsidRPr="00E2266A">
        <w:rPr>
          <w:sz w:val="28"/>
          <w:szCs w:val="28"/>
        </w:rPr>
        <w:t>T</w:t>
      </w:r>
      <w:r w:rsidR="003D034F" w:rsidRPr="00E2266A">
        <w:rPr>
          <w:sz w:val="28"/>
          <w:szCs w:val="28"/>
        </w:rPr>
        <w:t>esting</w:t>
      </w:r>
      <w:r w:rsidR="00135977" w:rsidRPr="00E2266A">
        <w:rPr>
          <w:sz w:val="28"/>
          <w:szCs w:val="28"/>
        </w:rPr>
        <w:t xml:space="preserve"> </w:t>
      </w:r>
      <w:r w:rsidRPr="00E2266A">
        <w:rPr>
          <w:sz w:val="28"/>
          <w:szCs w:val="28"/>
        </w:rPr>
        <w:t>R</w:t>
      </w:r>
      <w:r w:rsidR="00135977" w:rsidRPr="00E2266A">
        <w:rPr>
          <w:sz w:val="28"/>
          <w:szCs w:val="28"/>
        </w:rPr>
        <w:t>esults</w:t>
      </w:r>
      <w:bookmarkEnd w:id="64"/>
      <w:bookmarkEnd w:id="65"/>
    </w:p>
    <w:p w14:paraId="20EE4AC1" w14:textId="74D7A254" w:rsidR="00857764" w:rsidRPr="004B25BB" w:rsidRDefault="00FC6384" w:rsidP="004B25BB">
      <w:pPr>
        <w:rPr>
          <w:color w:val="auto"/>
        </w:rPr>
      </w:pPr>
      <w:r w:rsidRPr="004B25BB">
        <w:rPr>
          <w:color w:val="auto"/>
        </w:rPr>
        <w:t>The results of the data product testing and optimization is what would be expected. The length of maintenance interval is based on the pipes size, type, slope, and number of customers served. All pipes were weighted the same as far as amount of potential sediment so that these four variables were the deciding factor. The results are shown as the interval between last maintenance and next maintenance. The table view below gives a snapshot of this calculation:</w:t>
      </w:r>
    </w:p>
    <w:p w14:paraId="0F7B65E5" w14:textId="242488BB" w:rsidR="00FC6384" w:rsidRDefault="00FC6384" w:rsidP="00857764">
      <w:r>
        <w:rPr>
          <w:noProof/>
        </w:rPr>
        <w:drawing>
          <wp:inline distT="0" distB="0" distL="0" distR="0" wp14:anchorId="289E4467" wp14:editId="2CD123A2">
            <wp:extent cx="5486400" cy="3870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870960"/>
                    </a:xfrm>
                    <a:prstGeom prst="rect">
                      <a:avLst/>
                    </a:prstGeom>
                  </pic:spPr>
                </pic:pic>
              </a:graphicData>
            </a:graphic>
          </wp:inline>
        </w:drawing>
      </w:r>
    </w:p>
    <w:p w14:paraId="657D44F8" w14:textId="77777777" w:rsidR="00FC6384" w:rsidRPr="00857764" w:rsidRDefault="00FC6384" w:rsidP="00857764"/>
    <w:p w14:paraId="53438316" w14:textId="77777777" w:rsidR="00FB5D27" w:rsidRDefault="00FB5D27" w:rsidP="00DD1C41">
      <w:pPr>
        <w:pStyle w:val="Heading3"/>
        <w:rPr>
          <w:sz w:val="28"/>
          <w:szCs w:val="28"/>
        </w:rPr>
      </w:pPr>
      <w:bookmarkStart w:id="66" w:name="_Toc33712911"/>
    </w:p>
    <w:p w14:paraId="633652BC" w14:textId="742F3CFC" w:rsidR="003D034F" w:rsidRDefault="00DD1C41" w:rsidP="00DD1C41">
      <w:pPr>
        <w:pStyle w:val="Heading3"/>
        <w:rPr>
          <w:sz w:val="28"/>
          <w:szCs w:val="28"/>
        </w:rPr>
      </w:pPr>
      <w:bookmarkStart w:id="67" w:name="_Toc33730260"/>
      <w:r w:rsidRPr="00E2266A">
        <w:rPr>
          <w:sz w:val="28"/>
          <w:szCs w:val="28"/>
        </w:rPr>
        <w:t>S</w:t>
      </w:r>
      <w:r w:rsidR="003D034F" w:rsidRPr="00E2266A">
        <w:rPr>
          <w:sz w:val="28"/>
          <w:szCs w:val="28"/>
        </w:rPr>
        <w:t xml:space="preserve">ource </w:t>
      </w:r>
      <w:r w:rsidRPr="00E2266A">
        <w:rPr>
          <w:sz w:val="28"/>
          <w:szCs w:val="28"/>
        </w:rPr>
        <w:t>C</w:t>
      </w:r>
      <w:r w:rsidR="003D034F" w:rsidRPr="00E2266A">
        <w:rPr>
          <w:sz w:val="28"/>
          <w:szCs w:val="28"/>
        </w:rPr>
        <w:t xml:space="preserve">ode and </w:t>
      </w:r>
      <w:r w:rsidRPr="00E2266A">
        <w:rPr>
          <w:sz w:val="28"/>
          <w:szCs w:val="28"/>
        </w:rPr>
        <w:t>E</w:t>
      </w:r>
      <w:r w:rsidR="003D034F" w:rsidRPr="00E2266A">
        <w:rPr>
          <w:sz w:val="28"/>
          <w:szCs w:val="28"/>
        </w:rPr>
        <w:t xml:space="preserve">xecutable </w:t>
      </w:r>
      <w:r w:rsidRPr="00E2266A">
        <w:rPr>
          <w:sz w:val="28"/>
          <w:szCs w:val="28"/>
        </w:rPr>
        <w:t>F</w:t>
      </w:r>
      <w:r w:rsidR="003D034F" w:rsidRPr="00E2266A">
        <w:rPr>
          <w:sz w:val="28"/>
          <w:szCs w:val="28"/>
        </w:rPr>
        <w:t>ile(s)</w:t>
      </w:r>
      <w:bookmarkEnd w:id="66"/>
      <w:bookmarkEnd w:id="67"/>
    </w:p>
    <w:tbl>
      <w:tblPr>
        <w:tblStyle w:val="TableGrid"/>
        <w:tblW w:w="0" w:type="auto"/>
        <w:tblLook w:val="04A0" w:firstRow="1" w:lastRow="0" w:firstColumn="1" w:lastColumn="0" w:noHBand="0" w:noVBand="1"/>
      </w:tblPr>
      <w:tblGrid>
        <w:gridCol w:w="4315"/>
        <w:gridCol w:w="4315"/>
      </w:tblGrid>
      <w:tr w:rsidR="00182C31" w14:paraId="3191B1E8" w14:textId="77777777" w:rsidTr="00182C31">
        <w:tc>
          <w:tcPr>
            <w:tcW w:w="4315" w:type="dxa"/>
          </w:tcPr>
          <w:p w14:paraId="53767589" w14:textId="690944D8" w:rsidR="00182C31" w:rsidRDefault="00182C31" w:rsidP="00182C31">
            <w:r>
              <w:t>File:</w:t>
            </w:r>
          </w:p>
        </w:tc>
        <w:tc>
          <w:tcPr>
            <w:tcW w:w="4315" w:type="dxa"/>
          </w:tcPr>
          <w:p w14:paraId="0287DF64" w14:textId="203D4192" w:rsidR="00182C31" w:rsidRDefault="00182C31" w:rsidP="00182C31">
            <w:r>
              <w:t>Description:</w:t>
            </w:r>
          </w:p>
        </w:tc>
      </w:tr>
      <w:tr w:rsidR="00182C31" w14:paraId="055F5F7E" w14:textId="77777777" w:rsidTr="00182C31">
        <w:tc>
          <w:tcPr>
            <w:tcW w:w="4315" w:type="dxa"/>
          </w:tcPr>
          <w:p w14:paraId="3D62DC10" w14:textId="4BD617FB" w:rsidR="00182C31" w:rsidRDefault="00182C31" w:rsidP="00182C31">
            <w:r w:rsidRPr="00182C31">
              <w:lastRenderedPageBreak/>
              <w:t>WillAlwinC964Capstone</w:t>
            </w:r>
            <w:r w:rsidR="005E6DC1">
              <w:t>.zip</w:t>
            </w:r>
          </w:p>
        </w:tc>
        <w:tc>
          <w:tcPr>
            <w:tcW w:w="4315" w:type="dxa"/>
          </w:tcPr>
          <w:p w14:paraId="14A126EF" w14:textId="1FCEC76F" w:rsidR="00182C31" w:rsidRDefault="00182C31" w:rsidP="00182C31">
            <w:r>
              <w:t>Folder containing Java project</w:t>
            </w:r>
          </w:p>
        </w:tc>
      </w:tr>
      <w:tr w:rsidR="00182C31" w14:paraId="1F4422CB" w14:textId="77777777" w:rsidTr="00182C31">
        <w:tc>
          <w:tcPr>
            <w:tcW w:w="4315" w:type="dxa"/>
          </w:tcPr>
          <w:p w14:paraId="36DF0EE2" w14:textId="1A21E624" w:rsidR="00182C31" w:rsidRDefault="00182C31" w:rsidP="00182C31">
            <w:r>
              <w:t>Sewer_Main_Variables.csv</w:t>
            </w:r>
          </w:p>
        </w:tc>
        <w:tc>
          <w:tcPr>
            <w:tcW w:w="4315" w:type="dxa"/>
          </w:tcPr>
          <w:p w14:paraId="264AD117" w14:textId="19F6EF19" w:rsidR="00182C31" w:rsidRDefault="00182C31" w:rsidP="00182C31">
            <w:r>
              <w:t>Csv file with majority of data used</w:t>
            </w:r>
          </w:p>
        </w:tc>
      </w:tr>
      <w:tr w:rsidR="00182C31" w14:paraId="6145BCF3" w14:textId="77777777" w:rsidTr="00182C31">
        <w:tc>
          <w:tcPr>
            <w:tcW w:w="4315" w:type="dxa"/>
          </w:tcPr>
          <w:p w14:paraId="13F78B82" w14:textId="6BCC71D0" w:rsidR="00182C31" w:rsidRDefault="00182C31" w:rsidP="00182C31">
            <w:r>
              <w:t>A_table.csv</w:t>
            </w:r>
          </w:p>
        </w:tc>
        <w:tc>
          <w:tcPr>
            <w:tcW w:w="4315" w:type="dxa"/>
          </w:tcPr>
          <w:p w14:paraId="1AAFB1D3" w14:textId="52DD4C31" w:rsidR="00182C31" w:rsidRDefault="00182C31" w:rsidP="00182C31">
            <w:r>
              <w:t>Csv file with A value linked by featureID</w:t>
            </w:r>
          </w:p>
        </w:tc>
      </w:tr>
    </w:tbl>
    <w:p w14:paraId="07B6967E" w14:textId="77777777" w:rsidR="00182C31" w:rsidRPr="00182C31" w:rsidRDefault="00182C31" w:rsidP="00182C31"/>
    <w:p w14:paraId="3610D1EF" w14:textId="0EC0CB3F" w:rsidR="003D034F" w:rsidRDefault="00DD1C41" w:rsidP="00DD1C41">
      <w:pPr>
        <w:pStyle w:val="Heading3"/>
        <w:rPr>
          <w:sz w:val="28"/>
          <w:szCs w:val="28"/>
        </w:rPr>
      </w:pPr>
      <w:bookmarkStart w:id="68" w:name="_Toc33712912"/>
      <w:bookmarkStart w:id="69" w:name="_Toc33730261"/>
      <w:r w:rsidRPr="00E2266A">
        <w:rPr>
          <w:sz w:val="28"/>
          <w:szCs w:val="28"/>
        </w:rPr>
        <w:t>Q</w:t>
      </w:r>
      <w:r w:rsidR="003D034F" w:rsidRPr="00E2266A">
        <w:rPr>
          <w:sz w:val="28"/>
          <w:szCs w:val="28"/>
        </w:rPr>
        <w:t xml:space="preserve">uick </w:t>
      </w:r>
      <w:r w:rsidRPr="00E2266A">
        <w:rPr>
          <w:sz w:val="28"/>
          <w:szCs w:val="28"/>
        </w:rPr>
        <w:t>S</w:t>
      </w:r>
      <w:r w:rsidR="003D034F" w:rsidRPr="00E2266A">
        <w:rPr>
          <w:sz w:val="28"/>
          <w:szCs w:val="28"/>
        </w:rPr>
        <w:t xml:space="preserve">tart </w:t>
      </w:r>
      <w:r w:rsidRPr="00E2266A">
        <w:rPr>
          <w:sz w:val="28"/>
          <w:szCs w:val="28"/>
        </w:rPr>
        <w:t>G</w:t>
      </w:r>
      <w:r w:rsidR="003D034F" w:rsidRPr="00E2266A">
        <w:rPr>
          <w:sz w:val="28"/>
          <w:szCs w:val="28"/>
        </w:rPr>
        <w:t>uide</w:t>
      </w:r>
      <w:bookmarkEnd w:id="68"/>
      <w:bookmarkEnd w:id="69"/>
      <w:r w:rsidR="003D034F" w:rsidRPr="00E2266A">
        <w:rPr>
          <w:sz w:val="28"/>
          <w:szCs w:val="28"/>
        </w:rPr>
        <w:t xml:space="preserve"> </w:t>
      </w:r>
    </w:p>
    <w:p w14:paraId="254B954E" w14:textId="77777777" w:rsidR="004B25BB" w:rsidRPr="004B25BB" w:rsidRDefault="00182C31" w:rsidP="004B25BB">
      <w:pPr>
        <w:rPr>
          <w:color w:val="auto"/>
        </w:rPr>
      </w:pPr>
      <w:r w:rsidRPr="004B25BB">
        <w:rPr>
          <w:color w:val="auto"/>
        </w:rPr>
        <w:t>This application was developed in Net</w:t>
      </w:r>
      <w:r w:rsidR="006D4A76" w:rsidRPr="004B25BB">
        <w:rPr>
          <w:color w:val="auto"/>
        </w:rPr>
        <w:t>B</w:t>
      </w:r>
      <w:r w:rsidRPr="004B25BB">
        <w:rPr>
          <w:color w:val="auto"/>
        </w:rPr>
        <w:t xml:space="preserve">eans IDE version 8.2, using Java JDK 1.8. In order to run </w:t>
      </w:r>
      <w:r w:rsidR="00FB5D27" w:rsidRPr="004B25BB">
        <w:rPr>
          <w:color w:val="auto"/>
        </w:rPr>
        <w:t>the application,</w:t>
      </w:r>
      <w:r w:rsidRPr="004B25BB">
        <w:rPr>
          <w:color w:val="auto"/>
        </w:rPr>
        <w:t xml:space="preserve"> you will need to</w:t>
      </w:r>
      <w:r w:rsidR="005E6DC1" w:rsidRPr="004B25BB">
        <w:rPr>
          <w:color w:val="auto"/>
        </w:rPr>
        <w:t xml:space="preserve"> first unzip the project folder, </w:t>
      </w:r>
      <w:r w:rsidR="006418ED" w:rsidRPr="004B25BB">
        <w:rPr>
          <w:color w:val="auto"/>
        </w:rPr>
        <w:t xml:space="preserve">then </w:t>
      </w:r>
      <w:r w:rsidR="00FB5D27" w:rsidRPr="004B25BB">
        <w:rPr>
          <w:color w:val="auto"/>
        </w:rPr>
        <w:t>open Net</w:t>
      </w:r>
      <w:r w:rsidR="006D4A76" w:rsidRPr="004B25BB">
        <w:rPr>
          <w:color w:val="auto"/>
        </w:rPr>
        <w:t>B</w:t>
      </w:r>
      <w:r w:rsidR="00FB5D27" w:rsidRPr="004B25BB">
        <w:rPr>
          <w:color w:val="auto"/>
        </w:rPr>
        <w:t xml:space="preserve">eans, click File, click Open Project, and choose the project WillAlwinC964Capstone. Once the project is loaded click the green run button to launch application. You will see a login screen that requires a username and password. </w:t>
      </w:r>
    </w:p>
    <w:p w14:paraId="1541E264" w14:textId="7EA544C1" w:rsidR="00182C31" w:rsidRPr="004B25BB" w:rsidRDefault="00FB5D27" w:rsidP="004B25BB">
      <w:pPr>
        <w:rPr>
          <w:color w:val="auto"/>
        </w:rPr>
      </w:pPr>
      <w:r w:rsidRPr="004B25BB">
        <w:rPr>
          <w:color w:val="auto"/>
        </w:rPr>
        <w:t>For admin access:</w:t>
      </w:r>
    </w:p>
    <w:p w14:paraId="705F90E9" w14:textId="7601F388" w:rsidR="00FB5D27" w:rsidRPr="004B25BB" w:rsidRDefault="00FB5D27" w:rsidP="004B25BB">
      <w:pPr>
        <w:ind w:firstLine="720"/>
        <w:rPr>
          <w:color w:val="auto"/>
        </w:rPr>
      </w:pPr>
      <w:r w:rsidRPr="004B25BB">
        <w:rPr>
          <w:color w:val="auto"/>
        </w:rPr>
        <w:t>Username: Admin 1</w:t>
      </w:r>
    </w:p>
    <w:p w14:paraId="43E8AD54" w14:textId="3564142D" w:rsidR="00FB5D27" w:rsidRPr="004B25BB" w:rsidRDefault="00FB5D27" w:rsidP="004B25BB">
      <w:pPr>
        <w:ind w:firstLine="720"/>
        <w:rPr>
          <w:color w:val="auto"/>
        </w:rPr>
      </w:pPr>
      <w:r w:rsidRPr="004B25BB">
        <w:rPr>
          <w:color w:val="auto"/>
        </w:rPr>
        <w:t>Password: test</w:t>
      </w:r>
    </w:p>
    <w:p w14:paraId="5B66DB96" w14:textId="730C6390" w:rsidR="00FB5D27" w:rsidRPr="004B25BB" w:rsidRDefault="00FB5D27" w:rsidP="004B25BB">
      <w:pPr>
        <w:rPr>
          <w:color w:val="auto"/>
        </w:rPr>
      </w:pPr>
      <w:r w:rsidRPr="004B25BB">
        <w:rPr>
          <w:color w:val="auto"/>
        </w:rPr>
        <w:t>This option will take you to the Maintenance Dashboard. From this screen you can view a list of all pipes, upcoming maintenance, and pipe grouping. By selecting a pipe from the table view and choosing a technician, you can schedule pipes for maintenance. You can also click the Log Work button which will launch the Log Work screen. In the log work screen, as an admin user you can see all pipes and submit work, which will update the next maintenance data, set last maintenance date to the current date, and remove any associated technician.</w:t>
      </w:r>
    </w:p>
    <w:p w14:paraId="3D547B42" w14:textId="52F3B215" w:rsidR="00FB5D27" w:rsidRPr="004B25BB" w:rsidRDefault="00FB5D27" w:rsidP="004B25BB">
      <w:pPr>
        <w:rPr>
          <w:color w:val="auto"/>
        </w:rPr>
      </w:pPr>
      <w:r w:rsidRPr="004B25BB">
        <w:rPr>
          <w:color w:val="auto"/>
        </w:rPr>
        <w:t>For technician access there are 4 users created:</w:t>
      </w:r>
    </w:p>
    <w:p w14:paraId="6A03AE90" w14:textId="6BF52B52" w:rsidR="00FB5D27" w:rsidRPr="004B25BB" w:rsidRDefault="00FB5D27" w:rsidP="004B25BB">
      <w:pPr>
        <w:ind w:firstLine="720"/>
        <w:rPr>
          <w:color w:val="auto"/>
        </w:rPr>
      </w:pPr>
      <w:r w:rsidRPr="004B25BB">
        <w:rPr>
          <w:color w:val="auto"/>
        </w:rPr>
        <w:t xml:space="preserve">Username: </w:t>
      </w:r>
      <w:r w:rsidR="00EB16F2" w:rsidRPr="004B25BB">
        <w:rPr>
          <w:color w:val="auto"/>
        </w:rPr>
        <w:t>Tech 1, Tech 2, Tech 3, Tech 4</w:t>
      </w:r>
    </w:p>
    <w:p w14:paraId="378BD908" w14:textId="64C5079A" w:rsidR="00EB16F2" w:rsidRPr="004B25BB" w:rsidRDefault="00EB16F2" w:rsidP="004B25BB">
      <w:pPr>
        <w:pStyle w:val="ListParagraph"/>
        <w:ind w:left="0" w:firstLine="720"/>
      </w:pPr>
      <w:r w:rsidRPr="004B25BB">
        <w:t>Password: test1, test2, test3, test4</w:t>
      </w:r>
    </w:p>
    <w:p w14:paraId="75C199D3" w14:textId="2030BE9B" w:rsidR="00EB16F2" w:rsidRPr="004B25BB" w:rsidRDefault="00EB16F2" w:rsidP="004B25BB">
      <w:pPr>
        <w:rPr>
          <w:color w:val="auto"/>
        </w:rPr>
      </w:pPr>
      <w:r w:rsidRPr="004B25BB">
        <w:rPr>
          <w:color w:val="auto"/>
        </w:rPr>
        <w:t xml:space="preserve">As a technician you will load directly to the Log Work screen, you will be able to view only those pipes assigned to you for maintenance, and log completed work, which will function exactly as described above, with the exception that once a pipe has been logged it will be removed from the table view. </w:t>
      </w:r>
    </w:p>
    <w:p w14:paraId="090CF330" w14:textId="193B0D1B" w:rsidR="00EB16F2" w:rsidRPr="004B25BB" w:rsidRDefault="00EB16F2" w:rsidP="004B25BB">
      <w:pPr>
        <w:rPr>
          <w:color w:val="auto"/>
        </w:rPr>
      </w:pPr>
      <w:r w:rsidRPr="004B25BB">
        <w:rPr>
          <w:color w:val="auto"/>
        </w:rPr>
        <w:t xml:space="preserve">In order to exit the </w:t>
      </w:r>
      <w:r w:rsidR="006D4A76" w:rsidRPr="004B25BB">
        <w:rPr>
          <w:color w:val="auto"/>
        </w:rPr>
        <w:t>program,</w:t>
      </w:r>
      <w:r w:rsidRPr="004B25BB">
        <w:rPr>
          <w:color w:val="auto"/>
        </w:rPr>
        <w:t xml:space="preserve"> you can either click the logout button which will return you to the login screen, or simply close the application.</w:t>
      </w:r>
    </w:p>
    <w:p w14:paraId="09729669" w14:textId="15D9EDAF" w:rsidR="006418ED" w:rsidRPr="004B25BB" w:rsidRDefault="006418ED" w:rsidP="004B25BB">
      <w:pPr>
        <w:rPr>
          <w:color w:val="auto"/>
        </w:rPr>
      </w:pPr>
      <w:r w:rsidRPr="004B25BB">
        <w:rPr>
          <w:color w:val="auto"/>
        </w:rPr>
        <w:t>A log file: log.txt captures all login data, this file can be accessed in NetBeans through the ‘File’ folder in the open project, or inside the project folder by navigating to: WilliamAlwinDesktopScheduler\src\Files.</w:t>
      </w:r>
    </w:p>
    <w:p w14:paraId="7540107A" w14:textId="213AF274" w:rsidR="00FB5D27" w:rsidRPr="00182C31" w:rsidRDefault="006D4A76" w:rsidP="00182C31">
      <w:r>
        <w:br w:type="page"/>
      </w:r>
    </w:p>
    <w:p w14:paraId="78B50D85" w14:textId="2382CC68" w:rsidR="00576CFF" w:rsidRPr="00576CFF" w:rsidRDefault="00576CFF" w:rsidP="00576CFF">
      <w:pPr>
        <w:pStyle w:val="Heading1"/>
        <w:jc w:val="center"/>
      </w:pPr>
      <w:bookmarkStart w:id="70" w:name="_Toc33712913"/>
      <w:bookmarkStart w:id="71" w:name="_Toc33730262"/>
      <w:r>
        <w:lastRenderedPageBreak/>
        <w:t>Citations</w:t>
      </w:r>
      <w:bookmarkEnd w:id="70"/>
      <w:bookmarkEnd w:id="71"/>
    </w:p>
    <w:p w14:paraId="7EFD266B" w14:textId="77777777" w:rsidR="006D4A76" w:rsidRDefault="006D4A76" w:rsidP="006D4A76">
      <w:pPr>
        <w:shd w:val="clear" w:color="auto" w:fill="FFFFFF"/>
        <w:spacing w:before="90" w:line="480" w:lineRule="auto"/>
        <w:ind w:hanging="330"/>
        <w:rPr>
          <w:rFonts w:ascii="Times New Roman" w:eastAsia="Times New Roman" w:hAnsi="Times New Roman" w:cs="Times New Roman"/>
          <w:color w:val="333333"/>
          <w:sz w:val="24"/>
          <w:szCs w:val="24"/>
        </w:rPr>
      </w:pPr>
    </w:p>
    <w:p w14:paraId="033A1DED" w14:textId="50B7DD5E" w:rsidR="006D4A76" w:rsidRPr="006D4A76" w:rsidRDefault="006D4A76" w:rsidP="006D4A76">
      <w:pPr>
        <w:shd w:val="clear" w:color="auto" w:fill="FFFFFF"/>
        <w:spacing w:before="90" w:line="480" w:lineRule="auto"/>
        <w:ind w:left="660" w:hanging="330"/>
        <w:rPr>
          <w:rFonts w:ascii="Times New Roman" w:eastAsia="Times New Roman" w:hAnsi="Times New Roman" w:cs="Times New Roman"/>
          <w:color w:val="333333"/>
          <w:sz w:val="24"/>
          <w:szCs w:val="24"/>
        </w:rPr>
      </w:pPr>
      <w:r w:rsidRPr="006D4A76">
        <w:rPr>
          <w:rFonts w:ascii="Times New Roman" w:eastAsia="Times New Roman" w:hAnsi="Times New Roman" w:cs="Times New Roman"/>
          <w:color w:val="333333"/>
          <w:sz w:val="24"/>
          <w:szCs w:val="24"/>
        </w:rPr>
        <w:t>About Washoe County. (n.d.). Retrieved February 27, 2020</w:t>
      </w:r>
      <w:r>
        <w:rPr>
          <w:rFonts w:ascii="Times New Roman" w:eastAsia="Times New Roman" w:hAnsi="Times New Roman" w:cs="Times New Roman"/>
          <w:color w:val="333333"/>
          <w:sz w:val="24"/>
          <w:szCs w:val="24"/>
        </w:rPr>
        <w:t xml:space="preserve">, </w:t>
      </w:r>
      <w:r w:rsidRPr="006D4A76">
        <w:rPr>
          <w:rFonts w:ascii="Times New Roman" w:eastAsia="Times New Roman" w:hAnsi="Times New Roman" w:cs="Times New Roman"/>
          <w:color w:val="333333"/>
          <w:sz w:val="24"/>
          <w:szCs w:val="24"/>
        </w:rPr>
        <w:t>from https://www.washoecounty.us/your_government/about-wc.php</w:t>
      </w:r>
    </w:p>
    <w:p w14:paraId="2033DCE7" w14:textId="46370E83" w:rsidR="006D4A76" w:rsidRPr="006D4A76" w:rsidRDefault="006D4A76" w:rsidP="006D4A76">
      <w:pPr>
        <w:shd w:val="clear" w:color="auto" w:fill="FFFFFF"/>
        <w:spacing w:before="90" w:line="480" w:lineRule="auto"/>
        <w:ind w:left="660" w:hanging="330"/>
        <w:rPr>
          <w:rFonts w:ascii="Times New Roman" w:eastAsia="Times New Roman" w:hAnsi="Times New Roman" w:cs="Times New Roman"/>
          <w:color w:val="333333"/>
          <w:sz w:val="24"/>
          <w:szCs w:val="24"/>
        </w:rPr>
      </w:pPr>
      <w:r w:rsidRPr="006D4A76">
        <w:rPr>
          <w:rFonts w:ascii="Times New Roman" w:eastAsia="Times New Roman" w:hAnsi="Times New Roman" w:cs="Times New Roman"/>
          <w:color w:val="333333"/>
          <w:sz w:val="24"/>
          <w:szCs w:val="24"/>
        </w:rPr>
        <w:t xml:space="preserve">Geocaching. (n.d.). Can a Creek Move Rocks. Retrieved February 27, 2020, from </w:t>
      </w:r>
      <w:r>
        <w:rPr>
          <w:rFonts w:ascii="Times New Roman" w:eastAsia="Times New Roman" w:hAnsi="Times New Roman" w:cs="Times New Roman"/>
          <w:color w:val="333333"/>
          <w:sz w:val="24"/>
          <w:szCs w:val="24"/>
        </w:rPr>
        <w:t>h</w:t>
      </w:r>
      <w:r w:rsidRPr="006D4A76">
        <w:rPr>
          <w:rFonts w:ascii="Times New Roman" w:eastAsia="Times New Roman" w:hAnsi="Times New Roman" w:cs="Times New Roman"/>
          <w:color w:val="333333"/>
          <w:sz w:val="24"/>
          <w:szCs w:val="24"/>
        </w:rPr>
        <w:t>ttps://www.geocaching.com/geocache/GC4FMJY_can-a-creek-move-rocks?guid=2fccf6ef-9afb-4911-bff9-6c8fda9b8a27</w:t>
      </w:r>
    </w:p>
    <w:p w14:paraId="38C5A6C6" w14:textId="2278333B" w:rsidR="006D4A76" w:rsidRDefault="006D4A76" w:rsidP="006D4A76">
      <w:pPr>
        <w:shd w:val="clear" w:color="auto" w:fill="FFFFFF"/>
        <w:spacing w:before="90" w:line="480" w:lineRule="auto"/>
        <w:ind w:left="660" w:hanging="330"/>
        <w:rPr>
          <w:rFonts w:ascii="Times New Roman" w:eastAsia="Times New Roman" w:hAnsi="Times New Roman" w:cs="Times New Roman"/>
          <w:color w:val="333333"/>
          <w:sz w:val="24"/>
          <w:szCs w:val="24"/>
        </w:rPr>
      </w:pPr>
      <w:r w:rsidRPr="006D4A76">
        <w:rPr>
          <w:rFonts w:ascii="Times New Roman" w:eastAsia="Times New Roman" w:hAnsi="Times New Roman" w:cs="Times New Roman"/>
          <w:color w:val="333333"/>
          <w:sz w:val="24"/>
          <w:szCs w:val="24"/>
        </w:rPr>
        <w:t xml:space="preserve">Staff. (n.d.). Sewer backs up into parking lot in northwest Reno. Retrieved from </w:t>
      </w:r>
      <w:hyperlink r:id="rId29" w:history="1">
        <w:r w:rsidRPr="006D4A76">
          <w:rPr>
            <w:rStyle w:val="Hyperlink"/>
            <w:rFonts w:ascii="Times New Roman" w:eastAsia="Times New Roman" w:hAnsi="Times New Roman" w:cs="Times New Roman"/>
            <w:sz w:val="24"/>
            <w:szCs w:val="24"/>
          </w:rPr>
          <w:t>https://www.kolotv.com/content/news/Sewer-backup-into-parking-lot-in-northwest-Reno-466043583.html</w:t>
        </w:r>
      </w:hyperlink>
    </w:p>
    <w:p w14:paraId="41C9C899" w14:textId="37AB269D" w:rsidR="006244EE" w:rsidRPr="006D4A76" w:rsidRDefault="006244EE" w:rsidP="006D4A76">
      <w:pPr>
        <w:shd w:val="clear" w:color="auto" w:fill="FFFFFF"/>
        <w:spacing w:before="90" w:line="480" w:lineRule="auto"/>
        <w:ind w:left="660" w:hanging="330"/>
        <w:rPr>
          <w:rFonts w:ascii="Times New Roman" w:eastAsia="Times New Roman" w:hAnsi="Times New Roman" w:cs="Times New Roman"/>
          <w:color w:val="333333"/>
          <w:sz w:val="24"/>
          <w:szCs w:val="24"/>
        </w:rPr>
      </w:pPr>
      <w:r w:rsidRPr="006244EE">
        <w:rPr>
          <w:sz w:val="24"/>
          <w:szCs w:val="24"/>
        </w:rPr>
        <w:t xml:space="preserve">Ashley, Richard &amp; Hvitved-Jacobsen, Thorkild. (2003). Management of Sewer Sediments. </w:t>
      </w:r>
      <w:r w:rsidR="006D4A76">
        <w:rPr>
          <w:sz w:val="24"/>
          <w:szCs w:val="24"/>
        </w:rPr>
        <w:t xml:space="preserve">Retrieved </w:t>
      </w:r>
      <w:r w:rsidR="006D4A76" w:rsidRPr="006D4A76">
        <w:rPr>
          <w:rFonts w:ascii="Times New Roman" w:eastAsia="Times New Roman" w:hAnsi="Times New Roman" w:cs="Times New Roman"/>
          <w:color w:val="333333"/>
          <w:sz w:val="24"/>
          <w:szCs w:val="24"/>
        </w:rPr>
        <w:t>February 27, 2020</w:t>
      </w:r>
      <w:r w:rsidR="006D4A76">
        <w:rPr>
          <w:rFonts w:ascii="Times New Roman" w:eastAsia="Times New Roman" w:hAnsi="Times New Roman" w:cs="Times New Roman"/>
          <w:color w:val="333333"/>
          <w:sz w:val="24"/>
          <w:szCs w:val="24"/>
        </w:rPr>
        <w:t xml:space="preserve"> from </w:t>
      </w:r>
      <w:hyperlink r:id="rId30" w:history="1">
        <w:r w:rsidR="006D4A76">
          <w:rPr>
            <w:rStyle w:val="Hyperlink"/>
          </w:rPr>
          <w:t>https://www.researchgate.net/publication/284510357_Management_of_Sewer_Sediments</w:t>
        </w:r>
      </w:hyperlink>
    </w:p>
    <w:sectPr w:rsidR="006244EE" w:rsidRPr="006D4A76">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60DEC" w14:textId="77777777" w:rsidR="00FD4B8F" w:rsidRDefault="00FD4B8F" w:rsidP="00C6554A">
      <w:pPr>
        <w:spacing w:before="0" w:after="0" w:line="240" w:lineRule="auto"/>
      </w:pPr>
      <w:r>
        <w:separator/>
      </w:r>
    </w:p>
  </w:endnote>
  <w:endnote w:type="continuationSeparator" w:id="0">
    <w:p w14:paraId="7BB1802A" w14:textId="77777777" w:rsidR="00FD4B8F" w:rsidRDefault="00FD4B8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C4CDF" w14:textId="77777777" w:rsidR="004B25BB" w:rsidRDefault="004B25BB">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D513E" w14:textId="77777777" w:rsidR="00FD4B8F" w:rsidRDefault="00FD4B8F" w:rsidP="00C6554A">
      <w:pPr>
        <w:spacing w:before="0" w:after="0" w:line="240" w:lineRule="auto"/>
      </w:pPr>
      <w:r>
        <w:separator/>
      </w:r>
    </w:p>
  </w:footnote>
  <w:footnote w:type="continuationSeparator" w:id="0">
    <w:p w14:paraId="401746F9" w14:textId="77777777" w:rsidR="00FD4B8F" w:rsidRDefault="00FD4B8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1AB778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6B6"/>
    <w:rsid w:val="000913E3"/>
    <w:rsid w:val="000F2B1D"/>
    <w:rsid w:val="00135977"/>
    <w:rsid w:val="0016108D"/>
    <w:rsid w:val="00175F64"/>
    <w:rsid w:val="00182C31"/>
    <w:rsid w:val="001C506F"/>
    <w:rsid w:val="001D5C36"/>
    <w:rsid w:val="001E2085"/>
    <w:rsid w:val="002168D5"/>
    <w:rsid w:val="002554CD"/>
    <w:rsid w:val="00293B83"/>
    <w:rsid w:val="002A7EEB"/>
    <w:rsid w:val="002B24D4"/>
    <w:rsid w:val="002B3F37"/>
    <w:rsid w:val="002B4294"/>
    <w:rsid w:val="002C3DFE"/>
    <w:rsid w:val="002C3EB9"/>
    <w:rsid w:val="002C4CA7"/>
    <w:rsid w:val="002D3614"/>
    <w:rsid w:val="002D36DF"/>
    <w:rsid w:val="002F38C5"/>
    <w:rsid w:val="00316378"/>
    <w:rsid w:val="003202A3"/>
    <w:rsid w:val="00333D0D"/>
    <w:rsid w:val="00334FC6"/>
    <w:rsid w:val="00363D14"/>
    <w:rsid w:val="00364797"/>
    <w:rsid w:val="00370CC6"/>
    <w:rsid w:val="00387124"/>
    <w:rsid w:val="003945E5"/>
    <w:rsid w:val="00395674"/>
    <w:rsid w:val="003B099B"/>
    <w:rsid w:val="003B5E37"/>
    <w:rsid w:val="003D034F"/>
    <w:rsid w:val="003E657E"/>
    <w:rsid w:val="004B25BB"/>
    <w:rsid w:val="004B5537"/>
    <w:rsid w:val="004C049F"/>
    <w:rsid w:val="004D23DB"/>
    <w:rsid w:val="005000E2"/>
    <w:rsid w:val="00511F0F"/>
    <w:rsid w:val="005168B2"/>
    <w:rsid w:val="00535CB6"/>
    <w:rsid w:val="00576CFF"/>
    <w:rsid w:val="0058633F"/>
    <w:rsid w:val="005C6D62"/>
    <w:rsid w:val="005E5028"/>
    <w:rsid w:val="005E6DC1"/>
    <w:rsid w:val="005F30F6"/>
    <w:rsid w:val="006244EE"/>
    <w:rsid w:val="00633F17"/>
    <w:rsid w:val="006418ED"/>
    <w:rsid w:val="006471AE"/>
    <w:rsid w:val="00661FC3"/>
    <w:rsid w:val="006762B2"/>
    <w:rsid w:val="0069678B"/>
    <w:rsid w:val="006A3CE7"/>
    <w:rsid w:val="006D4A76"/>
    <w:rsid w:val="006E35CB"/>
    <w:rsid w:val="006F1607"/>
    <w:rsid w:val="00726123"/>
    <w:rsid w:val="007353C2"/>
    <w:rsid w:val="00736F86"/>
    <w:rsid w:val="00753250"/>
    <w:rsid w:val="007865AE"/>
    <w:rsid w:val="007C2708"/>
    <w:rsid w:val="007F03CF"/>
    <w:rsid w:val="00821DAB"/>
    <w:rsid w:val="0084028D"/>
    <w:rsid w:val="0084345B"/>
    <w:rsid w:val="00857764"/>
    <w:rsid w:val="008741E6"/>
    <w:rsid w:val="00892428"/>
    <w:rsid w:val="008F1B7C"/>
    <w:rsid w:val="00931C40"/>
    <w:rsid w:val="00955107"/>
    <w:rsid w:val="0096282D"/>
    <w:rsid w:val="0099498C"/>
    <w:rsid w:val="009B1CA6"/>
    <w:rsid w:val="009C0AEC"/>
    <w:rsid w:val="009C292A"/>
    <w:rsid w:val="009D5322"/>
    <w:rsid w:val="009E3092"/>
    <w:rsid w:val="00A04424"/>
    <w:rsid w:val="00A32FE0"/>
    <w:rsid w:val="00A46B64"/>
    <w:rsid w:val="00A54BEB"/>
    <w:rsid w:val="00A5757E"/>
    <w:rsid w:val="00A7161E"/>
    <w:rsid w:val="00AA284C"/>
    <w:rsid w:val="00AB3334"/>
    <w:rsid w:val="00AC5759"/>
    <w:rsid w:val="00AF257E"/>
    <w:rsid w:val="00B50B31"/>
    <w:rsid w:val="00B553BD"/>
    <w:rsid w:val="00B9313A"/>
    <w:rsid w:val="00BB7471"/>
    <w:rsid w:val="00BE5E00"/>
    <w:rsid w:val="00BF753B"/>
    <w:rsid w:val="00C0057D"/>
    <w:rsid w:val="00C23894"/>
    <w:rsid w:val="00C2629E"/>
    <w:rsid w:val="00C35ADB"/>
    <w:rsid w:val="00C43A8B"/>
    <w:rsid w:val="00C5211A"/>
    <w:rsid w:val="00C526FC"/>
    <w:rsid w:val="00C6554A"/>
    <w:rsid w:val="00C715ED"/>
    <w:rsid w:val="00C746B6"/>
    <w:rsid w:val="00C83A27"/>
    <w:rsid w:val="00CD7DAC"/>
    <w:rsid w:val="00CF4482"/>
    <w:rsid w:val="00D04AEB"/>
    <w:rsid w:val="00D22F43"/>
    <w:rsid w:val="00D37951"/>
    <w:rsid w:val="00D37B34"/>
    <w:rsid w:val="00D435D1"/>
    <w:rsid w:val="00D50E86"/>
    <w:rsid w:val="00D56414"/>
    <w:rsid w:val="00D66E50"/>
    <w:rsid w:val="00D84196"/>
    <w:rsid w:val="00DA5D77"/>
    <w:rsid w:val="00DD1C41"/>
    <w:rsid w:val="00DF2970"/>
    <w:rsid w:val="00E2266A"/>
    <w:rsid w:val="00E74B38"/>
    <w:rsid w:val="00EB16F2"/>
    <w:rsid w:val="00ED2040"/>
    <w:rsid w:val="00ED7C44"/>
    <w:rsid w:val="00EE7DC5"/>
    <w:rsid w:val="00F0420C"/>
    <w:rsid w:val="00F405D9"/>
    <w:rsid w:val="00F5481F"/>
    <w:rsid w:val="00F66D48"/>
    <w:rsid w:val="00F91EC1"/>
    <w:rsid w:val="00FB5D27"/>
    <w:rsid w:val="00FC6384"/>
    <w:rsid w:val="00FD09D1"/>
    <w:rsid w:val="00FD4B8F"/>
    <w:rsid w:val="00FE3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02015"/>
  <w15:chartTrackingRefBased/>
  <w15:docId w15:val="{98134948-2139-4E2D-B8FE-B9211565C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D84196"/>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8F1B7C"/>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F1B7C"/>
    <w:pPr>
      <w:spacing w:after="100"/>
      <w:ind w:left="220"/>
    </w:pPr>
  </w:style>
  <w:style w:type="paragraph" w:styleId="NormalWeb">
    <w:name w:val="Normal (Web)"/>
    <w:basedOn w:val="Normal"/>
    <w:uiPriority w:val="99"/>
    <w:semiHidden/>
    <w:unhideWhenUsed/>
    <w:rsid w:val="00BE5E0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1">
    <w:name w:val="toc 1"/>
    <w:basedOn w:val="Normal"/>
    <w:next w:val="Normal"/>
    <w:autoRedefine/>
    <w:uiPriority w:val="39"/>
    <w:unhideWhenUsed/>
    <w:rsid w:val="00BE5E00"/>
    <w:pPr>
      <w:spacing w:after="100"/>
    </w:pPr>
  </w:style>
  <w:style w:type="character" w:styleId="Emphasis">
    <w:name w:val="Emphasis"/>
    <w:basedOn w:val="DefaultParagraphFont"/>
    <w:uiPriority w:val="20"/>
    <w:qFormat/>
    <w:rsid w:val="002C3EB9"/>
    <w:rPr>
      <w:i/>
      <w:iCs/>
    </w:rPr>
  </w:style>
  <w:style w:type="paragraph" w:styleId="TOC3">
    <w:name w:val="toc 3"/>
    <w:basedOn w:val="Normal"/>
    <w:next w:val="Normal"/>
    <w:autoRedefine/>
    <w:uiPriority w:val="39"/>
    <w:unhideWhenUsed/>
    <w:rsid w:val="00E2266A"/>
    <w:pPr>
      <w:spacing w:after="100"/>
      <w:ind w:left="440"/>
    </w:pPr>
  </w:style>
  <w:style w:type="paragraph" w:styleId="ListParagraph">
    <w:name w:val="List Paragraph"/>
    <w:basedOn w:val="Normal"/>
    <w:uiPriority w:val="34"/>
    <w:qFormat/>
    <w:rsid w:val="00CF4482"/>
    <w:pPr>
      <w:spacing w:before="0" w:line="276" w:lineRule="auto"/>
      <w:ind w:left="720"/>
      <w:contextualSpacing/>
    </w:pPr>
    <w:rPr>
      <w:rFonts w:eastAsiaTheme="minorEastAsia"/>
      <w:color w:val="auto"/>
    </w:rPr>
  </w:style>
  <w:style w:type="paragraph" w:customStyle="1" w:styleId="DecimalAligned">
    <w:name w:val="Decimal Aligned"/>
    <w:basedOn w:val="Normal"/>
    <w:uiPriority w:val="40"/>
    <w:qFormat/>
    <w:rsid w:val="002C4CA7"/>
    <w:pPr>
      <w:tabs>
        <w:tab w:val="decimal" w:pos="360"/>
      </w:tabs>
      <w:spacing w:before="0" w:line="276" w:lineRule="auto"/>
    </w:pPr>
    <w:rPr>
      <w:rFonts w:eastAsiaTheme="minorEastAsia" w:cs="Times New Roman"/>
      <w:color w:val="auto"/>
    </w:rPr>
  </w:style>
  <w:style w:type="character" w:styleId="SubtleEmphasis">
    <w:name w:val="Subtle Emphasis"/>
    <w:basedOn w:val="DefaultParagraphFont"/>
    <w:uiPriority w:val="19"/>
    <w:qFormat/>
    <w:rsid w:val="002C4CA7"/>
    <w:rPr>
      <w:i/>
      <w:iCs/>
    </w:rPr>
  </w:style>
  <w:style w:type="table" w:styleId="MediumShading2-Accent5">
    <w:name w:val="Medium Shading 2 Accent 5"/>
    <w:basedOn w:val="TableNormal"/>
    <w:uiPriority w:val="64"/>
    <w:rsid w:val="002C4CA7"/>
    <w:pPr>
      <w:spacing w:before="0" w:after="0" w:line="240" w:lineRule="auto"/>
    </w:pPr>
    <w:rPr>
      <w:rFonts w:eastAsiaTheme="minorEastAsia"/>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trong">
    <w:name w:val="Strong"/>
    <w:basedOn w:val="DefaultParagraphFont"/>
    <w:uiPriority w:val="22"/>
    <w:qFormat/>
    <w:rsid w:val="002D36DF"/>
    <w:rPr>
      <w:b/>
      <w:bCs/>
    </w:rPr>
  </w:style>
  <w:style w:type="table" w:styleId="LightShading-Accent1">
    <w:name w:val="Light Shading Accent 1"/>
    <w:basedOn w:val="TableNormal"/>
    <w:uiPriority w:val="60"/>
    <w:rsid w:val="002C3DFE"/>
    <w:pPr>
      <w:spacing w:before="0" w:after="0" w:line="240" w:lineRule="auto"/>
    </w:pPr>
    <w:rPr>
      <w:rFonts w:eastAsiaTheme="minorEastAsia"/>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character" w:customStyle="1" w:styleId="Heading4Char">
    <w:name w:val="Heading 4 Char"/>
    <w:basedOn w:val="DefaultParagraphFont"/>
    <w:link w:val="Heading4"/>
    <w:uiPriority w:val="9"/>
    <w:rsid w:val="00D84196"/>
    <w:rPr>
      <w:rFonts w:asciiTheme="majorHAnsi" w:eastAsiaTheme="majorEastAsia" w:hAnsiTheme="majorHAnsi" w:cstheme="majorBidi"/>
      <w:i/>
      <w:iCs/>
      <w:color w:val="007789" w:themeColor="accent1" w:themeShade="BF"/>
    </w:rPr>
  </w:style>
  <w:style w:type="character" w:styleId="UnresolvedMention">
    <w:name w:val="Unresolved Mention"/>
    <w:basedOn w:val="DefaultParagraphFont"/>
    <w:uiPriority w:val="99"/>
    <w:semiHidden/>
    <w:unhideWhenUsed/>
    <w:rsid w:val="006244EE"/>
    <w:rPr>
      <w:color w:val="605E5C"/>
      <w:shd w:val="clear" w:color="auto" w:fill="E1DFDD"/>
    </w:rPr>
  </w:style>
  <w:style w:type="table" w:styleId="TableGrid">
    <w:name w:val="Table Grid"/>
    <w:basedOn w:val="TableNormal"/>
    <w:uiPriority w:val="39"/>
    <w:rsid w:val="00182C3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41770">
      <w:bodyDiv w:val="1"/>
      <w:marLeft w:val="0"/>
      <w:marRight w:val="0"/>
      <w:marTop w:val="0"/>
      <w:marBottom w:val="0"/>
      <w:divBdr>
        <w:top w:val="none" w:sz="0" w:space="0" w:color="auto"/>
        <w:left w:val="none" w:sz="0" w:space="0" w:color="auto"/>
        <w:bottom w:val="none" w:sz="0" w:space="0" w:color="auto"/>
        <w:right w:val="none" w:sz="0" w:space="0" w:color="auto"/>
      </w:divBdr>
      <w:divsChild>
        <w:div w:id="949970057">
          <w:marLeft w:val="300"/>
          <w:marRight w:val="0"/>
          <w:marTop w:val="90"/>
          <w:marBottom w:val="300"/>
          <w:divBdr>
            <w:top w:val="none" w:sz="0" w:space="0" w:color="auto"/>
            <w:left w:val="none" w:sz="0" w:space="0" w:color="auto"/>
            <w:bottom w:val="none" w:sz="0" w:space="0" w:color="auto"/>
            <w:right w:val="none" w:sz="0" w:space="0" w:color="auto"/>
          </w:divBdr>
        </w:div>
        <w:div w:id="243028623">
          <w:marLeft w:val="300"/>
          <w:marRight w:val="0"/>
          <w:marTop w:val="90"/>
          <w:marBottom w:val="300"/>
          <w:divBdr>
            <w:top w:val="none" w:sz="0" w:space="0" w:color="auto"/>
            <w:left w:val="none" w:sz="0" w:space="0" w:color="auto"/>
            <w:bottom w:val="none" w:sz="0" w:space="0" w:color="auto"/>
            <w:right w:val="none" w:sz="0" w:space="0" w:color="auto"/>
          </w:divBdr>
        </w:div>
        <w:div w:id="1374814245">
          <w:marLeft w:val="300"/>
          <w:marRight w:val="0"/>
          <w:marTop w:val="90"/>
          <w:marBottom w:val="300"/>
          <w:divBdr>
            <w:top w:val="none" w:sz="0" w:space="0" w:color="auto"/>
            <w:left w:val="none" w:sz="0" w:space="0" w:color="auto"/>
            <w:bottom w:val="none" w:sz="0" w:space="0" w:color="auto"/>
            <w:right w:val="none" w:sz="0" w:space="0" w:color="auto"/>
          </w:divBdr>
        </w:div>
      </w:divsChild>
    </w:div>
    <w:div w:id="672294706">
      <w:bodyDiv w:val="1"/>
      <w:marLeft w:val="0"/>
      <w:marRight w:val="0"/>
      <w:marTop w:val="0"/>
      <w:marBottom w:val="0"/>
      <w:divBdr>
        <w:top w:val="none" w:sz="0" w:space="0" w:color="auto"/>
        <w:left w:val="none" w:sz="0" w:space="0" w:color="auto"/>
        <w:bottom w:val="none" w:sz="0" w:space="0" w:color="auto"/>
        <w:right w:val="none" w:sz="0" w:space="0" w:color="auto"/>
      </w:divBdr>
    </w:div>
    <w:div w:id="858393158">
      <w:bodyDiv w:val="1"/>
      <w:marLeft w:val="0"/>
      <w:marRight w:val="0"/>
      <w:marTop w:val="0"/>
      <w:marBottom w:val="0"/>
      <w:divBdr>
        <w:top w:val="none" w:sz="0" w:space="0" w:color="auto"/>
        <w:left w:val="none" w:sz="0" w:space="0" w:color="auto"/>
        <w:bottom w:val="none" w:sz="0" w:space="0" w:color="auto"/>
        <w:right w:val="none" w:sz="0" w:space="0" w:color="auto"/>
      </w:divBdr>
    </w:div>
    <w:div w:id="1001618676">
      <w:bodyDiv w:val="1"/>
      <w:marLeft w:val="0"/>
      <w:marRight w:val="0"/>
      <w:marTop w:val="0"/>
      <w:marBottom w:val="0"/>
      <w:divBdr>
        <w:top w:val="none" w:sz="0" w:space="0" w:color="auto"/>
        <w:left w:val="none" w:sz="0" w:space="0" w:color="auto"/>
        <w:bottom w:val="none" w:sz="0" w:space="0" w:color="auto"/>
        <w:right w:val="none" w:sz="0" w:space="0" w:color="auto"/>
      </w:divBdr>
    </w:div>
    <w:div w:id="1020593650">
      <w:bodyDiv w:val="1"/>
      <w:marLeft w:val="0"/>
      <w:marRight w:val="0"/>
      <w:marTop w:val="0"/>
      <w:marBottom w:val="0"/>
      <w:divBdr>
        <w:top w:val="none" w:sz="0" w:space="0" w:color="auto"/>
        <w:left w:val="none" w:sz="0" w:space="0" w:color="auto"/>
        <w:bottom w:val="none" w:sz="0" w:space="0" w:color="auto"/>
        <w:right w:val="none" w:sz="0" w:space="0" w:color="auto"/>
      </w:divBdr>
    </w:div>
    <w:div w:id="1130981388">
      <w:bodyDiv w:val="1"/>
      <w:marLeft w:val="0"/>
      <w:marRight w:val="0"/>
      <w:marTop w:val="0"/>
      <w:marBottom w:val="0"/>
      <w:divBdr>
        <w:top w:val="none" w:sz="0" w:space="0" w:color="auto"/>
        <w:left w:val="none" w:sz="0" w:space="0" w:color="auto"/>
        <w:bottom w:val="none" w:sz="0" w:space="0" w:color="auto"/>
        <w:right w:val="none" w:sz="0" w:space="0" w:color="auto"/>
      </w:divBdr>
    </w:div>
    <w:div w:id="1693998014">
      <w:bodyDiv w:val="1"/>
      <w:marLeft w:val="0"/>
      <w:marRight w:val="0"/>
      <w:marTop w:val="0"/>
      <w:marBottom w:val="0"/>
      <w:divBdr>
        <w:top w:val="none" w:sz="0" w:space="0" w:color="auto"/>
        <w:left w:val="none" w:sz="0" w:space="0" w:color="auto"/>
        <w:bottom w:val="none" w:sz="0" w:space="0" w:color="auto"/>
        <w:right w:val="none" w:sz="0" w:space="0" w:color="auto"/>
      </w:divBdr>
    </w:div>
    <w:div w:id="2055423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researchgate.net/publication/284510357_Management_of_Sewer_Sediments"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ocaching.com/geocache/GC4FMJY_can-a-creek-move-rocks?guid=2fccf6ef-9afb-4911-bff9-6c8fda9b8a27" TargetMode="External"/><Relationship Id="rId29" Type="http://schemas.openxmlformats.org/officeDocument/2006/relationships/hyperlink" Target="https://www.kolotv.com/content/news/Sewer-backup-into-parking-lot-in-northwest-Reno-46604358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researchgate.net/publication/284510357_Management_of_Sewer_Sediments" TargetMode="Externa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AppData\Local\Microsoft\Office\16.0\DTS\en-US%7b1674C11E-D41D-40D4-AC4E-DA7E71D65F37%7d\%7b15E1A990-DACB-470F-8D38-276502C2E489%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7D162-6895-4944-90F9-E9A39D6F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{15E1A990-DACB-470F-8D38-276502C2E489}tf02835058.dotx</Template>
  <TotalTime>1564</TotalTime>
  <Pages>25</Pages>
  <Words>4308</Words>
  <Characters>24560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Alwin</dc:creator>
  <cp:keywords/>
  <dc:description/>
  <cp:lastModifiedBy>William Alwin</cp:lastModifiedBy>
  <cp:revision>24</cp:revision>
  <dcterms:created xsi:type="dcterms:W3CDTF">2020-02-24T07:05:00Z</dcterms:created>
  <dcterms:modified xsi:type="dcterms:W3CDTF">2020-02-28T05:46:00Z</dcterms:modified>
</cp:coreProperties>
</file>